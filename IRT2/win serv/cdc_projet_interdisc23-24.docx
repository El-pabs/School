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9E049" w14:textId="77777777" w:rsidR="00E74C91" w:rsidRDefault="00E74C91">
      <w:pPr>
        <w:rPr>
          <w:noProof/>
          <w:lang w:eastAsia="fr-FR"/>
        </w:rPr>
      </w:pPr>
      <w:r>
        <w:rPr>
          <w:noProof/>
          <w:lang w:eastAsia="fr-FR"/>
        </w:rPr>
        <w:t xml:space="preserve"> </w:t>
      </w:r>
    </w:p>
    <w:p w14:paraId="0CFE1F5A" w14:textId="77777777" w:rsidR="00861479" w:rsidRDefault="00861479" w:rsidP="00861479">
      <w:pPr>
        <w:rPr>
          <w:noProof/>
          <w:lang w:eastAsia="fr-FR"/>
        </w:rPr>
      </w:pPr>
      <w:r>
        <w:rPr>
          <w:noProof/>
          <w:lang w:eastAsia="fr-FR"/>
        </w:rPr>
        <w:tab/>
      </w:r>
    </w:p>
    <w:p w14:paraId="0C05671C" w14:textId="77777777" w:rsidR="00C40EAE" w:rsidRDefault="00C40EAE" w:rsidP="009246A2">
      <w:pPr>
        <w:ind w:hanging="851"/>
      </w:pPr>
    </w:p>
    <w:p w14:paraId="4651657A" w14:textId="77777777" w:rsidR="005914AB" w:rsidRDefault="005914AB" w:rsidP="009246A2">
      <w:pPr>
        <w:ind w:hanging="851"/>
      </w:pPr>
    </w:p>
    <w:p w14:paraId="3BAEDE06" w14:textId="77777777" w:rsidR="005914AB" w:rsidRDefault="005914AB" w:rsidP="009246A2">
      <w:pPr>
        <w:ind w:hanging="851"/>
      </w:pPr>
    </w:p>
    <w:p w14:paraId="3E886AD1" w14:textId="77777777" w:rsidR="005914AB" w:rsidRDefault="005914AB" w:rsidP="009246A2">
      <w:pPr>
        <w:ind w:hanging="851"/>
      </w:pPr>
    </w:p>
    <w:p w14:paraId="12769737" w14:textId="77777777" w:rsidR="005914AB" w:rsidRDefault="005914AB" w:rsidP="009246A2">
      <w:pPr>
        <w:ind w:hanging="851"/>
      </w:pPr>
    </w:p>
    <w:p w14:paraId="6A93D0CD" w14:textId="77777777" w:rsidR="005914AB" w:rsidRDefault="005914AB" w:rsidP="009246A2">
      <w:pPr>
        <w:ind w:hanging="851"/>
      </w:pPr>
    </w:p>
    <w:p w14:paraId="43BE2EAD" w14:textId="77777777" w:rsidR="005914AB" w:rsidRDefault="005914AB" w:rsidP="009246A2">
      <w:pPr>
        <w:ind w:hanging="851"/>
      </w:pPr>
    </w:p>
    <w:p w14:paraId="72117365" w14:textId="77777777" w:rsidR="005914AB" w:rsidRDefault="005914AB" w:rsidP="009246A2">
      <w:pPr>
        <w:ind w:hanging="851"/>
      </w:pPr>
    </w:p>
    <w:p w14:paraId="2284CDA6" w14:textId="77777777" w:rsidR="005914AB" w:rsidRDefault="005914AB" w:rsidP="009246A2">
      <w:pPr>
        <w:ind w:hanging="851"/>
      </w:pPr>
    </w:p>
    <w:p w14:paraId="5BD218C5" w14:textId="77777777" w:rsidR="005914AB" w:rsidRDefault="005914AB" w:rsidP="009246A2">
      <w:pPr>
        <w:ind w:hanging="851"/>
      </w:pPr>
    </w:p>
    <w:p w14:paraId="260D11A3" w14:textId="77777777" w:rsidR="005914AB" w:rsidRDefault="005914AB" w:rsidP="009246A2">
      <w:pPr>
        <w:ind w:hanging="851"/>
      </w:pPr>
    </w:p>
    <w:p w14:paraId="5E6A6C69" w14:textId="77777777" w:rsidR="005914AB" w:rsidRDefault="005914AB" w:rsidP="009246A2">
      <w:pPr>
        <w:ind w:hanging="851"/>
      </w:pPr>
    </w:p>
    <w:p w14:paraId="33CDDBF3" w14:textId="77777777" w:rsidR="00C40EAE" w:rsidRPr="00C40EAE" w:rsidRDefault="008022C1" w:rsidP="00C40EAE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FF1B42" wp14:editId="49C56C4C">
                <wp:simplePos x="0" y="0"/>
                <wp:positionH relativeFrom="column">
                  <wp:posOffset>1595755</wp:posOffset>
                </wp:positionH>
                <wp:positionV relativeFrom="paragraph">
                  <wp:posOffset>40005</wp:posOffset>
                </wp:positionV>
                <wp:extent cx="4181475" cy="1676400"/>
                <wp:effectExtent l="9525" t="9525" r="9525" b="952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1475" cy="1676400"/>
                        </a:xfrm>
                        <a:prstGeom prst="rect">
                          <a:avLst/>
                        </a:prstGeom>
                        <a:solidFill>
                          <a:srgbClr val="C90119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54930" w14:textId="77777777" w:rsidR="00D94AE2" w:rsidRDefault="00D94AE2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44"/>
                                <w:szCs w:val="4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44"/>
                                <w:szCs w:val="44"/>
                                <w:lang w:val="fr-BE"/>
                              </w:rPr>
                              <w:t>Projets interdisciplinaires</w:t>
                            </w:r>
                          </w:p>
                          <w:p w14:paraId="15559BE5" w14:textId="77777777" w:rsidR="00D94AE2" w:rsidRDefault="00D94AE2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Cahier de charges.</w:t>
                            </w:r>
                          </w:p>
                          <w:p w14:paraId="104A5193" w14:textId="77777777" w:rsidR="00D94AE2" w:rsidRDefault="00D94AE2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</w:p>
                          <w:p w14:paraId="0E281C6B" w14:textId="77777777" w:rsidR="00D94AE2" w:rsidRDefault="00D94AE2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</w:p>
                          <w:p w14:paraId="33D6E833" w14:textId="13BE9C36" w:rsidR="00D94AE2" w:rsidRPr="00627CAB" w:rsidRDefault="00D94AE2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Bachelier en informatique</w:t>
                            </w:r>
                            <w:r w:rsidR="00560A62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– </w:t>
                            </w:r>
                            <w:r w:rsidR="00560A62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Orientation</w:t>
                            </w:r>
                            <w:r w:rsidR="00AD5A4E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réseaux et té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lécommunications</w:t>
                            </w:r>
                            <w:r w:rsidR="00AD5A4E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– </w:t>
                            </w:r>
                            <w:r w:rsidR="00AD5A4E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Bloc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FF1B42" id="Rectangle 2" o:spid="_x0000_s1026" style="position:absolute;margin-left:125.65pt;margin-top:3.15pt;width:329.25pt;height:13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" fillcolor="#c90119" strokecolor="red">
                <v:textbox>
                  <w:txbxContent>
                    <w:p w14:paraId="75854930" w14:textId="77777777" w:rsidR="00D94AE2" w:rsidRDefault="00D94AE2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44"/>
                          <w:szCs w:val="4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44"/>
                          <w:szCs w:val="44"/>
                          <w:lang w:val="fr-BE"/>
                        </w:rPr>
                        <w:t>Projets interdisciplinaires</w:t>
                      </w:r>
                    </w:p>
                    <w:p w14:paraId="15559BE5" w14:textId="77777777" w:rsidR="00D94AE2" w:rsidRDefault="00D94AE2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Cahier de charges.</w:t>
                      </w:r>
                    </w:p>
                    <w:p w14:paraId="104A5193" w14:textId="77777777" w:rsidR="00D94AE2" w:rsidRDefault="00D94AE2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</w:p>
                    <w:p w14:paraId="0E281C6B" w14:textId="77777777" w:rsidR="00D94AE2" w:rsidRDefault="00D94AE2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</w:p>
                    <w:p w14:paraId="33D6E833" w14:textId="13BE9C36" w:rsidR="00D94AE2" w:rsidRPr="00627CAB" w:rsidRDefault="00D94AE2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Bachelier en informatique</w:t>
                      </w:r>
                      <w:r w:rsidR="00560A62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– </w:t>
                      </w:r>
                      <w:r w:rsidR="00560A62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Orientation</w:t>
                      </w:r>
                      <w:r w:rsidR="00AD5A4E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réseaux et té</w:t>
                      </w: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lécommunications</w:t>
                      </w:r>
                      <w:r w:rsidR="00AD5A4E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– </w:t>
                      </w:r>
                      <w:r w:rsidR="00AD5A4E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Bloc 2.</w:t>
                      </w:r>
                    </w:p>
                  </w:txbxContent>
                </v:textbox>
              </v:rect>
            </w:pict>
          </mc:Fallback>
        </mc:AlternateContent>
      </w:r>
      <w:r w:rsidR="005914AB">
        <w:rPr>
          <w:noProof/>
          <w:lang w:val="fr-BE" w:eastAsia="fr-BE"/>
        </w:rPr>
        <w:drawing>
          <wp:inline distT="0" distB="0" distL="0" distR="0" wp14:anchorId="35D877BA" wp14:editId="4C75E56C">
            <wp:extent cx="1595181" cy="16668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5181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D104" w14:textId="77777777" w:rsidR="00C40EAE" w:rsidRPr="00C40EAE" w:rsidRDefault="00C40EAE" w:rsidP="00C40EAE"/>
    <w:p w14:paraId="580E7B31" w14:textId="77777777" w:rsidR="00C40EAE" w:rsidRPr="00C40EAE" w:rsidRDefault="00C40EAE" w:rsidP="00C40EAE"/>
    <w:p w14:paraId="3E98E0A4" w14:textId="77777777" w:rsidR="00C40EAE" w:rsidRPr="00C40EAE" w:rsidRDefault="00C40EAE" w:rsidP="00C40EAE"/>
    <w:p w14:paraId="09EEC541" w14:textId="77777777" w:rsidR="00C40EAE" w:rsidRPr="00C40EAE" w:rsidRDefault="00C40EAE" w:rsidP="00C40EAE"/>
    <w:p w14:paraId="281201A4" w14:textId="127B77D8" w:rsidR="00C40EAE" w:rsidRDefault="00560A62" w:rsidP="00AD5A4E">
      <w:pPr>
        <w:tabs>
          <w:tab w:val="left" w:pos="6945"/>
          <w:tab w:val="left" w:pos="7545"/>
        </w:tabs>
      </w:pPr>
      <w:r>
        <w:tab/>
      </w:r>
      <w:r w:rsidR="00AD5A4E">
        <w:tab/>
      </w:r>
    </w:p>
    <w:p w14:paraId="55D5BECD" w14:textId="77777777" w:rsidR="00763EC5" w:rsidRDefault="00763EC5" w:rsidP="00C40EAE"/>
    <w:p w14:paraId="0405B098" w14:textId="77777777" w:rsidR="00763EC5" w:rsidRDefault="00763EC5" w:rsidP="00C40EAE"/>
    <w:p w14:paraId="69545CD5" w14:textId="77777777" w:rsidR="00763EC5" w:rsidRDefault="00763EC5" w:rsidP="00C40EAE"/>
    <w:p w14:paraId="647A3842" w14:textId="77777777" w:rsidR="00763EC5" w:rsidRDefault="00763EC5" w:rsidP="00C40EAE"/>
    <w:p w14:paraId="3FCD36DC" w14:textId="77777777" w:rsidR="00763EC5" w:rsidRPr="00C40EAE" w:rsidRDefault="00763EC5" w:rsidP="00C40EAE"/>
    <w:p w14:paraId="3EBE6B91" w14:textId="77777777" w:rsidR="00C40EAE" w:rsidRPr="00C40EAE" w:rsidRDefault="00C40EAE" w:rsidP="00C40EAE"/>
    <w:p w14:paraId="2A3164C1" w14:textId="77777777" w:rsidR="00EA76D7" w:rsidRDefault="00EA76D7" w:rsidP="00C40EAE">
      <w:pPr>
        <w:sectPr w:rsidR="00EA76D7" w:rsidSect="0094572F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838" w:right="1417" w:bottom="1417" w:left="1417" w:header="567" w:footer="708" w:gutter="0"/>
          <w:cols w:space="708"/>
          <w:titlePg/>
          <w:docGrid w:linePitch="360"/>
        </w:sectPr>
      </w:pPr>
    </w:p>
    <w:sdt>
      <w:sdtPr>
        <w:rPr>
          <w:b w:val="0"/>
          <w:color w:val="auto"/>
          <w:sz w:val="22"/>
          <w:u w:val="none"/>
        </w:rPr>
        <w:id w:val="547500170"/>
        <w:docPartObj>
          <w:docPartGallery w:val="Table of Contents"/>
          <w:docPartUnique/>
        </w:docPartObj>
      </w:sdtPr>
      <w:sdtEndPr/>
      <w:sdtContent>
        <w:p w14:paraId="43F31A1A" w14:textId="77777777" w:rsidR="00D77F60" w:rsidRDefault="00D77F60" w:rsidP="00D77F60">
          <w:pPr>
            <w:pStyle w:val="Sansinterligne"/>
          </w:pPr>
          <w:r>
            <w:t>Table des matières</w:t>
          </w:r>
        </w:p>
        <w:p w14:paraId="603D370D" w14:textId="77777777" w:rsidR="00D77F60" w:rsidRDefault="00D77F60" w:rsidP="00D77F60">
          <w:pPr>
            <w:pStyle w:val="Sansinterligne"/>
          </w:pPr>
        </w:p>
        <w:p w14:paraId="69D83FB0" w14:textId="617C6D60" w:rsidR="004B7F4E" w:rsidRDefault="00D77F6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731979" w:history="1">
            <w:r w:rsidR="004B7F4E" w:rsidRPr="005161C0">
              <w:rPr>
                <w:rStyle w:val="Lienhypertexte"/>
                <w:noProof/>
              </w:rPr>
              <w:t>1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Description du projet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_Toc118731979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3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28102B2A" w14:textId="502CCBC4" w:rsidR="004B7F4E" w:rsidRDefault="000E7B53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118731980" w:history="1">
            <w:r w:rsidR="004B7F4E" w:rsidRPr="005161C0">
              <w:rPr>
                <w:rStyle w:val="Lienhypertexte"/>
                <w:noProof/>
              </w:rPr>
              <w:t>1.1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Comportement :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_Toc118731980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3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0F54B723" w14:textId="14AD0C12" w:rsidR="004B7F4E" w:rsidRDefault="000E7B53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118731981" w:history="1">
            <w:r w:rsidR="004B7F4E" w:rsidRPr="005161C0">
              <w:rPr>
                <w:rStyle w:val="Lienhypertexte"/>
                <w:noProof/>
              </w:rPr>
              <w:t>1.2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Groupe :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_Toc118731981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3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40027B21" w14:textId="17E02097" w:rsidR="004B7F4E" w:rsidRDefault="000E7B53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118731982" w:history="1">
            <w:r w:rsidR="004B7F4E" w:rsidRPr="005161C0">
              <w:rPr>
                <w:rStyle w:val="Lienhypertexte"/>
                <w:noProof/>
              </w:rPr>
              <w:t>1.3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Autonomie :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_Toc118731982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4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3A3A6A6B" w14:textId="45B03100" w:rsidR="004B7F4E" w:rsidRDefault="000E7B53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118731983" w:history="1">
            <w:r w:rsidR="004B7F4E" w:rsidRPr="005161C0">
              <w:rPr>
                <w:rStyle w:val="Lienhypertexte"/>
                <w:noProof/>
              </w:rPr>
              <w:t>1.4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Evaluation :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_Toc118731983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4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6E116502" w14:textId="0CD47AA4" w:rsidR="004B7F4E" w:rsidRDefault="000E7B53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118731984" w:history="1">
            <w:r w:rsidR="004B7F4E" w:rsidRPr="005161C0">
              <w:rPr>
                <w:rStyle w:val="Lienhypertexte"/>
                <w:noProof/>
              </w:rPr>
              <w:t>2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Développement PHP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_Toc118731984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5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2C5CEB46" w14:textId="2494571B" w:rsidR="004B7F4E" w:rsidRDefault="000E7B53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BE" w:eastAsia="fr-BE"/>
            </w:rPr>
          </w:pPr>
          <w:hyperlink w:anchor="_Toc118731985" w:history="1">
            <w:r w:rsidR="004B7F4E" w:rsidRPr="005161C0">
              <w:rPr>
                <w:rStyle w:val="Lienhypertexte"/>
                <w:noProof/>
              </w:rPr>
              <w:t>3</w:t>
            </w:r>
            <w:r w:rsidR="004B7F4E">
              <w:rPr>
                <w:rFonts w:eastAsiaTheme="minorEastAsia"/>
                <w:noProof/>
                <w:lang w:val="fr-BE" w:eastAsia="fr-BE"/>
              </w:rPr>
              <w:tab/>
            </w:r>
            <w:r w:rsidR="004B7F4E" w:rsidRPr="005161C0">
              <w:rPr>
                <w:rStyle w:val="Lienhypertexte"/>
                <w:noProof/>
              </w:rPr>
              <w:t>Développement de l’infrastructure réseau</w:t>
            </w:r>
            <w:r w:rsidR="004B7F4E">
              <w:rPr>
                <w:noProof/>
                <w:webHidden/>
              </w:rPr>
              <w:tab/>
            </w:r>
            <w:r w:rsidR="004B7F4E">
              <w:rPr>
                <w:noProof/>
                <w:webHidden/>
              </w:rPr>
              <w:fldChar w:fldCharType="begin"/>
            </w:r>
            <w:r w:rsidR="004B7F4E">
              <w:rPr>
                <w:noProof/>
                <w:webHidden/>
              </w:rPr>
              <w:instrText xml:space="preserve"> PAGEREF _Toc118731985 \h </w:instrText>
            </w:r>
            <w:r w:rsidR="004B7F4E">
              <w:rPr>
                <w:noProof/>
                <w:webHidden/>
              </w:rPr>
            </w:r>
            <w:r w:rsidR="004B7F4E">
              <w:rPr>
                <w:noProof/>
                <w:webHidden/>
              </w:rPr>
              <w:fldChar w:fldCharType="separate"/>
            </w:r>
            <w:r w:rsidR="004B7F4E">
              <w:rPr>
                <w:noProof/>
                <w:webHidden/>
              </w:rPr>
              <w:t>6</w:t>
            </w:r>
            <w:r w:rsidR="004B7F4E">
              <w:rPr>
                <w:noProof/>
                <w:webHidden/>
              </w:rPr>
              <w:fldChar w:fldCharType="end"/>
            </w:r>
          </w:hyperlink>
        </w:p>
        <w:p w14:paraId="06CD6A5D" w14:textId="704A34CB" w:rsidR="00D77F60" w:rsidRDefault="00D77F60" w:rsidP="00D77F60">
          <w:r>
            <w:rPr>
              <w:b/>
              <w:bCs/>
            </w:rPr>
            <w:fldChar w:fldCharType="end"/>
          </w:r>
        </w:p>
      </w:sdtContent>
    </w:sdt>
    <w:p w14:paraId="11762963" w14:textId="77777777" w:rsidR="00D77F60" w:rsidRDefault="00D77F60" w:rsidP="00D77F60">
      <w:pPr>
        <w:contextualSpacing w:val="0"/>
        <w:sectPr w:rsidR="00D77F60" w:rsidSect="00B574E3">
          <w:pgSz w:w="11906" w:h="16838"/>
          <w:pgMar w:top="1418" w:right="1417" w:bottom="1417" w:left="1417" w:header="426" w:footer="708" w:gutter="0"/>
          <w:cols w:space="720"/>
        </w:sectPr>
      </w:pPr>
    </w:p>
    <w:p w14:paraId="7D1E65E5" w14:textId="77777777" w:rsidR="00D77F60" w:rsidRDefault="00D77F60" w:rsidP="00956CA5">
      <w:pPr>
        <w:pStyle w:val="Titre1"/>
        <w:numPr>
          <w:ilvl w:val="0"/>
          <w:numId w:val="4"/>
        </w:numPr>
        <w:spacing w:before="0"/>
      </w:pPr>
      <w:r>
        <w:lastRenderedPageBreak/>
        <w:t xml:space="preserve"> </w:t>
      </w:r>
      <w:bookmarkStart w:id="0" w:name="_Toc118731979"/>
      <w:r w:rsidR="008E4B4E">
        <w:t>Description du projet</w:t>
      </w:r>
      <w:bookmarkEnd w:id="0"/>
    </w:p>
    <w:p w14:paraId="547760E5" w14:textId="77777777" w:rsidR="00473379" w:rsidRDefault="00473379" w:rsidP="00D77F60"/>
    <w:p w14:paraId="0A368911" w14:textId="6234E8DB" w:rsidR="008E4B4E" w:rsidRPr="00092013" w:rsidRDefault="0037080C" w:rsidP="00D77F60">
      <w:pPr>
        <w:rPr>
          <w:rFonts w:ascii="Times New Roman" w:hAnsi="Times New Roman" w:cs="Times New Roman"/>
          <w:sz w:val="24"/>
        </w:rPr>
      </w:pPr>
      <w:r w:rsidRPr="00092013">
        <w:rPr>
          <w:rFonts w:ascii="Times New Roman" w:hAnsi="Times New Roman" w:cs="Times New Roman"/>
          <w:sz w:val="24"/>
        </w:rPr>
        <w:t xml:space="preserve">Le projet consiste à développer </w:t>
      </w:r>
      <w:r w:rsidR="00473379">
        <w:rPr>
          <w:rFonts w:ascii="Times New Roman" w:hAnsi="Times New Roman" w:cs="Times New Roman"/>
          <w:sz w:val="24"/>
        </w:rPr>
        <w:t>différents modules</w:t>
      </w:r>
      <w:r w:rsidR="00E7194E">
        <w:rPr>
          <w:rFonts w:ascii="Times New Roman" w:hAnsi="Times New Roman" w:cs="Times New Roman"/>
          <w:sz w:val="24"/>
        </w:rPr>
        <w:t xml:space="preserve"> web</w:t>
      </w:r>
      <w:r w:rsidR="00473379">
        <w:rPr>
          <w:rFonts w:ascii="Times New Roman" w:hAnsi="Times New Roman" w:cs="Times New Roman"/>
          <w:sz w:val="24"/>
        </w:rPr>
        <w:t xml:space="preserve"> pour </w:t>
      </w:r>
      <w:r w:rsidR="005E6999">
        <w:rPr>
          <w:rFonts w:ascii="Times New Roman" w:hAnsi="Times New Roman" w:cs="Times New Roman"/>
          <w:sz w:val="24"/>
        </w:rPr>
        <w:t xml:space="preserve">notre </w:t>
      </w:r>
      <w:proofErr w:type="spellStart"/>
      <w:r w:rsidR="005E6999">
        <w:rPr>
          <w:rFonts w:ascii="Times New Roman" w:hAnsi="Times New Roman" w:cs="Times New Roman"/>
          <w:sz w:val="24"/>
        </w:rPr>
        <w:t>unif</w:t>
      </w:r>
      <w:proofErr w:type="spellEnd"/>
      <w:r w:rsidR="005E6999">
        <w:rPr>
          <w:rFonts w:ascii="Times New Roman" w:hAnsi="Times New Roman" w:cs="Times New Roman"/>
          <w:sz w:val="24"/>
        </w:rPr>
        <w:t xml:space="preserve"> center parc</w:t>
      </w:r>
      <w:r w:rsidR="00473379">
        <w:rPr>
          <w:rFonts w:ascii="Times New Roman" w:hAnsi="Times New Roman" w:cs="Times New Roman"/>
          <w:sz w:val="24"/>
        </w:rPr>
        <w:t>. Pour réaliser cela</w:t>
      </w:r>
      <w:r w:rsidR="00D85950">
        <w:rPr>
          <w:rFonts w:ascii="Times New Roman" w:hAnsi="Times New Roman" w:cs="Times New Roman"/>
          <w:sz w:val="24"/>
        </w:rPr>
        <w:t>,</w:t>
      </w:r>
      <w:r w:rsidR="00473379">
        <w:rPr>
          <w:rFonts w:ascii="Times New Roman" w:hAnsi="Times New Roman" w:cs="Times New Roman"/>
          <w:sz w:val="24"/>
        </w:rPr>
        <w:t xml:space="preserve"> vous développerez </w:t>
      </w:r>
      <w:r w:rsidR="00BB19AC">
        <w:rPr>
          <w:rFonts w:ascii="Times New Roman" w:hAnsi="Times New Roman" w:cs="Times New Roman"/>
          <w:sz w:val="24"/>
        </w:rPr>
        <w:t>une application web à l’aide de PHP</w:t>
      </w:r>
      <w:r w:rsidR="00D94AE2">
        <w:rPr>
          <w:rFonts w:ascii="Times New Roman" w:hAnsi="Times New Roman" w:cs="Times New Roman"/>
          <w:sz w:val="24"/>
        </w:rPr>
        <w:t xml:space="preserve"> et </w:t>
      </w:r>
      <w:r w:rsidR="00473379">
        <w:rPr>
          <w:rFonts w:ascii="Times New Roman" w:hAnsi="Times New Roman" w:cs="Times New Roman"/>
          <w:sz w:val="24"/>
        </w:rPr>
        <w:t xml:space="preserve">mettrez en place </w:t>
      </w:r>
      <w:r w:rsidR="00D85950">
        <w:rPr>
          <w:rFonts w:ascii="Times New Roman" w:hAnsi="Times New Roman" w:cs="Times New Roman"/>
          <w:sz w:val="24"/>
        </w:rPr>
        <w:t>une</w:t>
      </w:r>
      <w:r w:rsidR="00D94AE2">
        <w:rPr>
          <w:rFonts w:ascii="Times New Roman" w:hAnsi="Times New Roman" w:cs="Times New Roman"/>
          <w:sz w:val="24"/>
        </w:rPr>
        <w:t xml:space="preserve"> base de données</w:t>
      </w:r>
      <w:r w:rsidR="002F4271">
        <w:rPr>
          <w:rFonts w:ascii="Times New Roman" w:hAnsi="Times New Roman" w:cs="Times New Roman"/>
          <w:sz w:val="24"/>
        </w:rPr>
        <w:t>.</w:t>
      </w:r>
      <w:r w:rsidR="00D85950">
        <w:rPr>
          <w:rFonts w:ascii="Times New Roman" w:hAnsi="Times New Roman" w:cs="Times New Roman"/>
          <w:sz w:val="24"/>
        </w:rPr>
        <w:t xml:space="preserve"> Pour se connecter à votre application vous devrez utiliser les comptes stocker dans un AD.</w:t>
      </w:r>
      <w:r w:rsidR="00D94AE2">
        <w:rPr>
          <w:rFonts w:ascii="Times New Roman" w:hAnsi="Times New Roman" w:cs="Times New Roman"/>
          <w:sz w:val="24"/>
        </w:rPr>
        <w:t xml:space="preserve"> Vous devr</w:t>
      </w:r>
      <w:r w:rsidR="00BB19AC">
        <w:rPr>
          <w:rFonts w:ascii="Times New Roman" w:hAnsi="Times New Roman" w:cs="Times New Roman"/>
          <w:sz w:val="24"/>
        </w:rPr>
        <w:t>ez</w:t>
      </w:r>
      <w:r w:rsidR="00D94AE2">
        <w:rPr>
          <w:rFonts w:ascii="Times New Roman" w:hAnsi="Times New Roman" w:cs="Times New Roman"/>
          <w:sz w:val="24"/>
        </w:rPr>
        <w:t xml:space="preserve"> également mettre en place </w:t>
      </w:r>
      <w:r w:rsidR="00BB19AC">
        <w:rPr>
          <w:rFonts w:ascii="Times New Roman" w:hAnsi="Times New Roman" w:cs="Times New Roman"/>
          <w:sz w:val="24"/>
        </w:rPr>
        <w:t>les différents serveurs qui permettront de faire fonctionner votre application</w:t>
      </w:r>
      <w:r w:rsidR="00473379">
        <w:rPr>
          <w:rFonts w:ascii="Times New Roman" w:hAnsi="Times New Roman" w:cs="Times New Roman"/>
          <w:sz w:val="24"/>
        </w:rPr>
        <w:t xml:space="preserve"> (AD, Web, DB)</w:t>
      </w:r>
      <w:r w:rsidR="00D94AE2">
        <w:rPr>
          <w:rFonts w:ascii="Times New Roman" w:hAnsi="Times New Roman" w:cs="Times New Roman"/>
          <w:sz w:val="24"/>
        </w:rPr>
        <w:t>.</w:t>
      </w:r>
    </w:p>
    <w:p w14:paraId="6934F4B1" w14:textId="32594CD6" w:rsidR="00303203" w:rsidRPr="00092013" w:rsidRDefault="00BB19AC" w:rsidP="00D77F6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L’application web</w:t>
      </w:r>
      <w:r w:rsidR="00303203" w:rsidRPr="00092013">
        <w:rPr>
          <w:rFonts w:ascii="Times New Roman" w:hAnsi="Times New Roman" w:cs="Times New Roman"/>
          <w:sz w:val="24"/>
        </w:rPr>
        <w:t xml:space="preserve"> sera</w:t>
      </w:r>
      <w:r w:rsidR="00947223">
        <w:rPr>
          <w:rFonts w:ascii="Times New Roman" w:hAnsi="Times New Roman" w:cs="Times New Roman"/>
          <w:sz w:val="24"/>
        </w:rPr>
        <w:t xml:space="preserve"> proposé dans une liste</w:t>
      </w:r>
      <w:r w:rsidR="00303203" w:rsidRPr="00092013">
        <w:rPr>
          <w:rFonts w:ascii="Times New Roman" w:hAnsi="Times New Roman" w:cs="Times New Roman"/>
          <w:sz w:val="24"/>
        </w:rPr>
        <w:t xml:space="preserve">. Il y aura </w:t>
      </w:r>
      <w:r w:rsidR="00947223">
        <w:rPr>
          <w:rFonts w:ascii="Times New Roman" w:hAnsi="Times New Roman" w:cs="Times New Roman"/>
          <w:sz w:val="24"/>
        </w:rPr>
        <w:t>X</w:t>
      </w:r>
      <w:r w:rsidR="00303203" w:rsidRPr="00092013">
        <w:rPr>
          <w:rFonts w:ascii="Times New Roman" w:hAnsi="Times New Roman" w:cs="Times New Roman"/>
          <w:sz w:val="24"/>
        </w:rPr>
        <w:t xml:space="preserve"> </w:t>
      </w:r>
      <w:r w:rsidR="00473379">
        <w:rPr>
          <w:rFonts w:ascii="Times New Roman" w:hAnsi="Times New Roman" w:cs="Times New Roman"/>
          <w:sz w:val="24"/>
        </w:rPr>
        <w:t>modules</w:t>
      </w:r>
      <w:r w:rsidR="00303203" w:rsidRPr="00092013">
        <w:rPr>
          <w:rFonts w:ascii="Times New Roman" w:hAnsi="Times New Roman" w:cs="Times New Roman"/>
          <w:sz w:val="24"/>
        </w:rPr>
        <w:t xml:space="preserve"> différents pour chacun des </w:t>
      </w:r>
      <w:r w:rsidR="00947223">
        <w:rPr>
          <w:rFonts w:ascii="Times New Roman" w:hAnsi="Times New Roman" w:cs="Times New Roman"/>
          <w:sz w:val="24"/>
        </w:rPr>
        <w:t>X</w:t>
      </w:r>
      <w:r w:rsidR="00303203" w:rsidRPr="00092013">
        <w:rPr>
          <w:rFonts w:ascii="Times New Roman" w:hAnsi="Times New Roman" w:cs="Times New Roman"/>
          <w:sz w:val="24"/>
        </w:rPr>
        <w:t xml:space="preserve"> groupes.</w:t>
      </w:r>
      <w:r w:rsidR="00F30E73" w:rsidRPr="00092013">
        <w:rPr>
          <w:rFonts w:ascii="Times New Roman" w:hAnsi="Times New Roman" w:cs="Times New Roman"/>
          <w:sz w:val="24"/>
        </w:rPr>
        <w:t xml:space="preserve"> </w:t>
      </w:r>
    </w:p>
    <w:p w14:paraId="3AFF0FAC" w14:textId="311254C4" w:rsidR="00303203" w:rsidRPr="00092013" w:rsidRDefault="00F30E73" w:rsidP="3C80E4E5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66136683" w14:textId="77777777" w:rsidR="00AB06F1" w:rsidRDefault="00AB06F1" w:rsidP="00956CA5">
      <w:pPr>
        <w:pStyle w:val="Titre2"/>
        <w:numPr>
          <w:ilvl w:val="1"/>
          <w:numId w:val="4"/>
        </w:numPr>
      </w:pPr>
      <w:bookmarkStart w:id="1" w:name="_Toc170276"/>
      <w:bookmarkStart w:id="2" w:name="_Toc118731980"/>
      <w:r>
        <w:t>Comportement :</w:t>
      </w:r>
      <w:bookmarkEnd w:id="1"/>
      <w:bookmarkEnd w:id="2"/>
      <w:r>
        <w:t xml:space="preserve"> </w:t>
      </w:r>
    </w:p>
    <w:p w14:paraId="1150A11C" w14:textId="77777777" w:rsidR="00AB06F1" w:rsidRDefault="00AB06F1" w:rsidP="00AB06F1">
      <w:pPr>
        <w:ind w:left="576"/>
      </w:pPr>
    </w:p>
    <w:p w14:paraId="5D4169C4" w14:textId="77777777" w:rsidR="00AB06F1" w:rsidRPr="00AB06F1" w:rsidRDefault="00AB06F1" w:rsidP="00AB06F1">
      <w:pPr>
        <w:ind w:left="576"/>
        <w:rPr>
          <w:rFonts w:ascii="Times New Roman" w:hAnsi="Times New Roman" w:cs="Times New Roman"/>
          <w:sz w:val="24"/>
        </w:rPr>
      </w:pPr>
      <w:r w:rsidRPr="00AB06F1">
        <w:rPr>
          <w:rFonts w:ascii="Times New Roman" w:hAnsi="Times New Roman" w:cs="Times New Roman"/>
          <w:sz w:val="24"/>
        </w:rPr>
        <w:t>Durant cette semaine de projet, vous devrez faire preuve de professionnalisme.</w:t>
      </w:r>
    </w:p>
    <w:p w14:paraId="31835FB1" w14:textId="592AD07D" w:rsidR="00F30E73" w:rsidRDefault="00947223" w:rsidP="00AB06F1">
      <w:pPr>
        <w:ind w:left="57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Et donc </w:t>
      </w:r>
      <w:r w:rsidR="00CC4945" w:rsidRPr="002D17C6">
        <w:rPr>
          <w:rFonts w:ascii="Times New Roman" w:hAnsi="Times New Roman" w:cs="Times New Roman"/>
          <w:sz w:val="24"/>
        </w:rPr>
        <w:t>trouver</w:t>
      </w:r>
      <w:r>
        <w:rPr>
          <w:rFonts w:ascii="Times New Roman" w:hAnsi="Times New Roman" w:cs="Times New Roman"/>
          <w:sz w:val="24"/>
        </w:rPr>
        <w:t xml:space="preserve"> une méthodologie de travail de groupe adéquate, une cohésion, un échange professionnel entre vous et les professeurs servant d’expert ou ceux servant de client. </w:t>
      </w:r>
      <w:r w:rsidR="00CC4945" w:rsidRPr="002D17C6">
        <w:rPr>
          <w:rFonts w:ascii="Times New Roman" w:hAnsi="Times New Roman" w:cs="Times New Roman"/>
          <w:sz w:val="24"/>
        </w:rPr>
        <w:t>L’interprétation des informations sera différente selon l’un et l’autre. Il sera donc important d’employer un vocabulaire adéquat en fonction</w:t>
      </w:r>
      <w:r w:rsidR="00CC4945">
        <w:rPr>
          <w:rFonts w:ascii="Times New Roman" w:hAnsi="Times New Roman" w:cs="Times New Roman"/>
          <w:sz w:val="24"/>
        </w:rPr>
        <w:t xml:space="preserve">. </w:t>
      </w:r>
      <w:r w:rsidRPr="00CC4945">
        <w:rPr>
          <w:rFonts w:ascii="Times New Roman" w:hAnsi="Times New Roman" w:cs="Times New Roman"/>
          <w:strike/>
          <w:sz w:val="24"/>
        </w:rPr>
        <w:br/>
      </w:r>
    </w:p>
    <w:p w14:paraId="17FADAD3" w14:textId="13F09796" w:rsidR="00F30E73" w:rsidRDefault="312CBF80" w:rsidP="00AB06F1">
      <w:pPr>
        <w:ind w:left="576"/>
        <w:rPr>
          <w:rFonts w:ascii="Times New Roman" w:hAnsi="Times New Roman" w:cs="Times New Roman"/>
          <w:sz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>Chaque membre du groupe devra participer au projet et se voir attribuer des tâches ! Votre travail au sein de l’équipe sera évalué durant la semaine celui qui n’aura pas participé de manière active à l’élaboration pourra se voir exclu du projet et donc se verra attribué la note de 0/20</w:t>
      </w:r>
    </w:p>
    <w:p w14:paraId="1E6DF251" w14:textId="31A6D260" w:rsidR="312CBF80" w:rsidRDefault="312CBF80" w:rsidP="312CBF80">
      <w:pPr>
        <w:ind w:left="576"/>
        <w:rPr>
          <w:rFonts w:ascii="Times New Roman" w:hAnsi="Times New Roman" w:cs="Times New Roman"/>
          <w:sz w:val="24"/>
          <w:szCs w:val="24"/>
        </w:rPr>
      </w:pPr>
    </w:p>
    <w:p w14:paraId="5FF1D153" w14:textId="69B58F44" w:rsidR="312CBF80" w:rsidRDefault="312CBF80" w:rsidP="312CBF80">
      <w:pPr>
        <w:ind w:left="576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>La présence est obligatoire durant toute la semaine de 8h</w:t>
      </w:r>
      <w:r w:rsidR="00CA279B">
        <w:rPr>
          <w:rFonts w:ascii="Times New Roman" w:hAnsi="Times New Roman" w:cs="Times New Roman"/>
          <w:sz w:val="24"/>
          <w:szCs w:val="24"/>
        </w:rPr>
        <w:t>15</w:t>
      </w:r>
      <w:r w:rsidRPr="312CBF80">
        <w:rPr>
          <w:rFonts w:ascii="Times New Roman" w:hAnsi="Times New Roman" w:cs="Times New Roman"/>
          <w:sz w:val="24"/>
          <w:szCs w:val="24"/>
        </w:rPr>
        <w:t xml:space="preserve"> à 17H</w:t>
      </w:r>
      <w:r w:rsidR="00CA279B">
        <w:rPr>
          <w:rFonts w:ascii="Times New Roman" w:hAnsi="Times New Roman" w:cs="Times New Roman"/>
          <w:sz w:val="24"/>
          <w:szCs w:val="24"/>
        </w:rPr>
        <w:t>30</w:t>
      </w:r>
      <w:r w:rsidRPr="312CBF80">
        <w:rPr>
          <w:rFonts w:ascii="Times New Roman" w:hAnsi="Times New Roman" w:cs="Times New Roman"/>
          <w:sz w:val="24"/>
          <w:szCs w:val="24"/>
        </w:rPr>
        <w:t>.</w:t>
      </w:r>
    </w:p>
    <w:p w14:paraId="0DA99C1C" w14:textId="77777777" w:rsidR="00AB06F1" w:rsidRDefault="00F30E73" w:rsidP="00F30E73">
      <w:pPr>
        <w:tabs>
          <w:tab w:val="left" w:pos="1260"/>
        </w:tabs>
      </w:pPr>
      <w:r>
        <w:tab/>
      </w:r>
    </w:p>
    <w:p w14:paraId="3ED68E47" w14:textId="77777777" w:rsidR="00D77F60" w:rsidRPr="006558BA" w:rsidRDefault="00D77F60" w:rsidP="00956CA5">
      <w:pPr>
        <w:pStyle w:val="Titre2"/>
        <w:numPr>
          <w:ilvl w:val="1"/>
          <w:numId w:val="4"/>
        </w:numPr>
      </w:pPr>
      <w:bookmarkStart w:id="3" w:name="_Toc118731981"/>
      <w:r w:rsidRPr="006558BA">
        <w:t>Groupe</w:t>
      </w:r>
      <w:r w:rsidR="006E37DD" w:rsidRPr="006558BA">
        <w:t> :</w:t>
      </w:r>
      <w:bookmarkEnd w:id="3"/>
    </w:p>
    <w:p w14:paraId="481D04CC" w14:textId="77777777" w:rsidR="006E37DD" w:rsidRDefault="006E37DD" w:rsidP="00D77F60">
      <w:pPr>
        <w:ind w:left="715" w:right="808"/>
        <w:jc w:val="both"/>
        <w:rPr>
          <w:rFonts w:ascii="Times New Roman" w:hAnsi="Times New Roman" w:cs="Times New Roman"/>
          <w:sz w:val="24"/>
        </w:rPr>
      </w:pPr>
    </w:p>
    <w:p w14:paraId="1C4DD922" w14:textId="2CA221E2" w:rsidR="00947223" w:rsidRDefault="00D77F60" w:rsidP="00352222">
      <w:pPr>
        <w:ind w:left="715" w:right="808"/>
        <w:jc w:val="both"/>
        <w:rPr>
          <w:rFonts w:ascii="Times New Roman" w:hAnsi="Times New Roman" w:cs="Times New Roman"/>
          <w:sz w:val="24"/>
        </w:rPr>
      </w:pPr>
      <w:r w:rsidRPr="000B4BA2">
        <w:rPr>
          <w:rFonts w:ascii="Times New Roman" w:hAnsi="Times New Roman" w:cs="Times New Roman"/>
          <w:sz w:val="24"/>
        </w:rPr>
        <w:t>L’élaboration d</w:t>
      </w:r>
      <w:r w:rsidR="000907F8">
        <w:rPr>
          <w:rFonts w:ascii="Times New Roman" w:hAnsi="Times New Roman" w:cs="Times New Roman"/>
          <w:sz w:val="24"/>
        </w:rPr>
        <w:t>u projet se fera</w:t>
      </w:r>
      <w:r w:rsidR="00F30E73">
        <w:rPr>
          <w:rFonts w:ascii="Times New Roman" w:hAnsi="Times New Roman" w:cs="Times New Roman"/>
          <w:sz w:val="24"/>
        </w:rPr>
        <w:t xml:space="preserve"> comme convenu au départ</w:t>
      </w:r>
      <w:r w:rsidR="000907F8">
        <w:rPr>
          <w:rFonts w:ascii="Times New Roman" w:hAnsi="Times New Roman" w:cs="Times New Roman"/>
          <w:sz w:val="24"/>
        </w:rPr>
        <w:t xml:space="preserve"> par groupe de </w:t>
      </w:r>
      <w:r w:rsidR="00C12FBC">
        <w:rPr>
          <w:rFonts w:ascii="Times New Roman" w:hAnsi="Times New Roman" w:cs="Times New Roman"/>
          <w:sz w:val="24"/>
        </w:rPr>
        <w:t>4 ou 5</w:t>
      </w:r>
      <w:r w:rsidR="00352222">
        <w:rPr>
          <w:rFonts w:ascii="Times New Roman" w:hAnsi="Times New Roman" w:cs="Times New Roman"/>
          <w:sz w:val="24"/>
        </w:rPr>
        <w:t xml:space="preserve"> étudiants maximum.</w:t>
      </w:r>
      <w:r w:rsidR="00F30E73">
        <w:rPr>
          <w:rFonts w:ascii="Times New Roman" w:hAnsi="Times New Roman" w:cs="Times New Roman"/>
          <w:sz w:val="24"/>
        </w:rPr>
        <w:t xml:space="preserve"> </w:t>
      </w:r>
    </w:p>
    <w:p w14:paraId="718FAAB7" w14:textId="77777777" w:rsidR="00D937AF" w:rsidRDefault="00D937AF" w:rsidP="00352222">
      <w:pPr>
        <w:ind w:left="715" w:right="8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Chaque</w:t>
      </w:r>
      <w:r w:rsidR="00F30E73">
        <w:rPr>
          <w:rFonts w:ascii="Times New Roman" w:hAnsi="Times New Roman" w:cs="Times New Roman"/>
          <w:sz w:val="24"/>
        </w:rPr>
        <w:t xml:space="preserve"> groupe </w:t>
      </w:r>
      <w:r>
        <w:rPr>
          <w:rFonts w:ascii="Times New Roman" w:hAnsi="Times New Roman" w:cs="Times New Roman"/>
          <w:sz w:val="24"/>
        </w:rPr>
        <w:t xml:space="preserve">devra comporter plusieurs profils tel que : </w:t>
      </w:r>
    </w:p>
    <w:p w14:paraId="2F95259E" w14:textId="77777777" w:rsidR="00D937AF" w:rsidRDefault="00D937AF" w:rsidP="00D937AF">
      <w:pPr>
        <w:pStyle w:val="Paragraphedeliste"/>
        <w:numPr>
          <w:ilvl w:val="1"/>
          <w:numId w:val="7"/>
        </w:numPr>
        <w:ind w:right="808"/>
        <w:jc w:val="both"/>
        <w:rPr>
          <w:rFonts w:ascii="Times New Roman" w:hAnsi="Times New Roman" w:cs="Times New Roman"/>
          <w:sz w:val="24"/>
        </w:rPr>
      </w:pPr>
      <w:r w:rsidRPr="00AF2796">
        <w:rPr>
          <w:rFonts w:ascii="Times New Roman" w:hAnsi="Times New Roman" w:cs="Times New Roman"/>
          <w:b/>
          <w:i/>
          <w:sz w:val="24"/>
        </w:rPr>
        <w:t xml:space="preserve">1 </w:t>
      </w:r>
      <w:r w:rsidR="00947223">
        <w:rPr>
          <w:rFonts w:ascii="Times New Roman" w:hAnsi="Times New Roman" w:cs="Times New Roman"/>
          <w:b/>
          <w:i/>
          <w:sz w:val="24"/>
        </w:rPr>
        <w:t>Chef d’équipe</w:t>
      </w:r>
      <w:r>
        <w:rPr>
          <w:rFonts w:ascii="Times New Roman" w:hAnsi="Times New Roman" w:cs="Times New Roman"/>
          <w:sz w:val="24"/>
        </w:rPr>
        <w:t xml:space="preserve"> : Il sera la personne ressource pour </w:t>
      </w:r>
      <w:r w:rsidR="00947223">
        <w:rPr>
          <w:rFonts w:ascii="Times New Roman" w:hAnsi="Times New Roman" w:cs="Times New Roman"/>
          <w:sz w:val="24"/>
        </w:rPr>
        <w:t>le client et sera donc l’UNIQUE référent pour celui-ci.</w:t>
      </w:r>
      <w:r>
        <w:rPr>
          <w:rFonts w:ascii="Times New Roman" w:hAnsi="Times New Roman" w:cs="Times New Roman"/>
          <w:sz w:val="24"/>
        </w:rPr>
        <w:t xml:space="preserve"> Bien entendu il fera partie de l’équipe de développement</w:t>
      </w:r>
      <w:r w:rsidR="00947223">
        <w:rPr>
          <w:rFonts w:ascii="Times New Roman" w:hAnsi="Times New Roman" w:cs="Times New Roman"/>
          <w:sz w:val="24"/>
        </w:rPr>
        <w:t>/réseau</w:t>
      </w:r>
      <w:r>
        <w:rPr>
          <w:rFonts w:ascii="Times New Roman" w:hAnsi="Times New Roman" w:cs="Times New Roman"/>
          <w:sz w:val="24"/>
        </w:rPr>
        <w:t xml:space="preserve"> ce qui veut dire qu’il devra participer de manière active à l’élaboration du projet.</w:t>
      </w:r>
    </w:p>
    <w:p w14:paraId="07D0F10C" w14:textId="77777777" w:rsidR="00D937AF" w:rsidRDefault="00D937AF" w:rsidP="00D937AF">
      <w:pPr>
        <w:pStyle w:val="Paragraphedeliste"/>
        <w:numPr>
          <w:ilvl w:val="1"/>
          <w:numId w:val="7"/>
        </w:numPr>
        <w:ind w:right="808"/>
        <w:jc w:val="both"/>
        <w:rPr>
          <w:rFonts w:ascii="Times New Roman" w:hAnsi="Times New Roman" w:cs="Times New Roman"/>
          <w:sz w:val="24"/>
        </w:rPr>
      </w:pPr>
      <w:r w:rsidRPr="00AF2796">
        <w:rPr>
          <w:rFonts w:ascii="Times New Roman" w:hAnsi="Times New Roman" w:cs="Times New Roman"/>
          <w:b/>
          <w:i/>
          <w:sz w:val="24"/>
        </w:rPr>
        <w:t>2 développeurs</w:t>
      </w:r>
      <w:r>
        <w:rPr>
          <w:rFonts w:ascii="Times New Roman" w:hAnsi="Times New Roman" w:cs="Times New Roman"/>
          <w:sz w:val="24"/>
        </w:rPr>
        <w:t> : Ces personnes auront une spécificité beaucoup plus orienté développement. Ils seront chargés d’élaborer le développement des différents modules.</w:t>
      </w:r>
    </w:p>
    <w:p w14:paraId="75BC1A3F" w14:textId="2EAE6EF7" w:rsidR="00D937AF" w:rsidRPr="00D937AF" w:rsidRDefault="312CBF80" w:rsidP="312CBF80">
      <w:pPr>
        <w:pStyle w:val="Paragraphedeliste"/>
        <w:numPr>
          <w:ilvl w:val="1"/>
          <w:numId w:val="7"/>
        </w:numPr>
        <w:ind w:right="808"/>
        <w:jc w:val="both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2 gestionnaires système</w:t>
      </w:r>
      <w:r w:rsidRPr="312CBF80">
        <w:rPr>
          <w:rFonts w:ascii="Times New Roman" w:hAnsi="Times New Roman" w:cs="Times New Roman"/>
          <w:sz w:val="24"/>
          <w:szCs w:val="24"/>
        </w:rPr>
        <w:t> : Ces personnes auront plusieurs missions d’aider les développeurs en testant le code et de gérer l’infrastructure réseau et système.</w:t>
      </w:r>
    </w:p>
    <w:p w14:paraId="4C47C844" w14:textId="77777777" w:rsidR="00AB06F1" w:rsidRDefault="00AB06F1" w:rsidP="00352222">
      <w:pPr>
        <w:ind w:left="715" w:right="808"/>
        <w:jc w:val="both"/>
        <w:rPr>
          <w:rFonts w:ascii="Times New Roman" w:hAnsi="Times New Roman" w:cs="Times New Roman"/>
          <w:sz w:val="24"/>
        </w:rPr>
      </w:pPr>
    </w:p>
    <w:p w14:paraId="78DAA966" w14:textId="77777777" w:rsidR="00D77F60" w:rsidRDefault="00AB06F1" w:rsidP="00956CA5">
      <w:pPr>
        <w:pStyle w:val="Titre2"/>
        <w:numPr>
          <w:ilvl w:val="1"/>
          <w:numId w:val="4"/>
        </w:numPr>
      </w:pPr>
      <w:bookmarkStart w:id="4" w:name="_Toc118731982"/>
      <w:r>
        <w:t>Autonomie</w:t>
      </w:r>
      <w:r w:rsidR="00352222">
        <w:t xml:space="preserve"> </w:t>
      </w:r>
      <w:r w:rsidR="00D77F60">
        <w:t>:</w:t>
      </w:r>
      <w:bookmarkEnd w:id="4"/>
      <w:r w:rsidR="00D77F60">
        <w:t xml:space="preserve"> </w:t>
      </w:r>
    </w:p>
    <w:p w14:paraId="77A19FF1" w14:textId="77777777" w:rsidR="00352222" w:rsidRDefault="00352222" w:rsidP="00D77F60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</w:p>
    <w:p w14:paraId="0E81E45A" w14:textId="2F93B17E" w:rsidR="00D77F60" w:rsidRDefault="312CBF80" w:rsidP="312CBF80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 xml:space="preserve">Durant cette semaine de projet, vous devrez faire preuve d’autonomie, ce critère entrera dans votre évaluation. C’est-à-dire que les questions “inutiles” peuvent être sanctionnées par pertes de points. Exemple : Réponse sur le premier lien google. </w:t>
      </w:r>
      <w:r w:rsidR="00352222">
        <w:br/>
      </w:r>
    </w:p>
    <w:p w14:paraId="282217A7" w14:textId="39E1E700" w:rsidR="00352222" w:rsidRDefault="00F30E73" w:rsidP="00D77F60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existe énormément de ressources sur la programmation en </w:t>
      </w:r>
      <w:r w:rsidR="008812CC">
        <w:rPr>
          <w:rFonts w:ascii="Times New Roman" w:hAnsi="Times New Roman" w:cs="Times New Roman"/>
          <w:sz w:val="24"/>
        </w:rPr>
        <w:t>PHP</w:t>
      </w:r>
      <w:r w:rsidR="00BB19AC">
        <w:rPr>
          <w:rFonts w:ascii="Times New Roman" w:hAnsi="Times New Roman" w:cs="Times New Roman"/>
          <w:sz w:val="24"/>
        </w:rPr>
        <w:t xml:space="preserve"> et SQL</w:t>
      </w:r>
      <w:r w:rsidR="00352222">
        <w:rPr>
          <w:rFonts w:ascii="Times New Roman" w:hAnsi="Times New Roman" w:cs="Times New Roman"/>
          <w:sz w:val="24"/>
        </w:rPr>
        <w:t>. Il vous est donc demandé de réaliser des recherches personnelles et approfondies d’un point d</w:t>
      </w:r>
      <w:r>
        <w:rPr>
          <w:rFonts w:ascii="Times New Roman" w:hAnsi="Times New Roman" w:cs="Times New Roman"/>
          <w:sz w:val="24"/>
        </w:rPr>
        <w:t>e vue programmation.</w:t>
      </w:r>
      <w:r w:rsidR="00947223">
        <w:rPr>
          <w:rFonts w:ascii="Times New Roman" w:hAnsi="Times New Roman" w:cs="Times New Roman"/>
          <w:sz w:val="24"/>
        </w:rPr>
        <w:t xml:space="preserve"> </w:t>
      </w:r>
    </w:p>
    <w:p w14:paraId="3EF23C08" w14:textId="77777777" w:rsidR="00AF2796" w:rsidRDefault="00AF2796" w:rsidP="00947223">
      <w:pPr>
        <w:spacing w:after="56" w:line="256" w:lineRule="auto"/>
        <w:rPr>
          <w:rFonts w:ascii="Times New Roman" w:hAnsi="Times New Roman" w:cs="Times New Roman"/>
          <w:sz w:val="24"/>
        </w:rPr>
      </w:pPr>
    </w:p>
    <w:p w14:paraId="6DF5DAFE" w14:textId="77777777" w:rsidR="00AF2796" w:rsidRDefault="00AF2796" w:rsidP="00AB06F1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  <w:r w:rsidRPr="006558BA">
        <w:rPr>
          <w:rFonts w:ascii="Times New Roman" w:hAnsi="Times New Roman" w:cs="Times New Roman"/>
          <w:sz w:val="24"/>
        </w:rPr>
        <w:t>Les enseignants joueront plusieurs rôles :</w:t>
      </w:r>
    </w:p>
    <w:p w14:paraId="0BDF252F" w14:textId="39894666" w:rsidR="00AF2796" w:rsidRDefault="00AF2796" w:rsidP="00D94AE2">
      <w:pPr>
        <w:pStyle w:val="Paragraphedeliste"/>
        <w:numPr>
          <w:ilvl w:val="1"/>
          <w:numId w:val="7"/>
        </w:numPr>
        <w:spacing w:after="56" w:line="256" w:lineRule="auto"/>
        <w:rPr>
          <w:rFonts w:ascii="Times New Roman" w:hAnsi="Times New Roman" w:cs="Times New Roman"/>
          <w:sz w:val="24"/>
        </w:rPr>
      </w:pPr>
      <w:r w:rsidRPr="00947223">
        <w:rPr>
          <w:rFonts w:ascii="Times New Roman" w:hAnsi="Times New Roman" w:cs="Times New Roman"/>
          <w:b/>
          <w:i/>
          <w:sz w:val="24"/>
        </w:rPr>
        <w:t xml:space="preserve">Le </w:t>
      </w:r>
      <w:r w:rsidR="00FC0ED1" w:rsidRPr="00947223">
        <w:rPr>
          <w:rFonts w:ascii="Times New Roman" w:hAnsi="Times New Roman" w:cs="Times New Roman"/>
          <w:b/>
          <w:i/>
          <w:sz w:val="24"/>
        </w:rPr>
        <w:t xml:space="preserve">client </w:t>
      </w:r>
      <w:r w:rsidR="00FC0ED1" w:rsidRPr="00947223">
        <w:rPr>
          <w:rFonts w:ascii="Times New Roman" w:hAnsi="Times New Roman" w:cs="Times New Roman"/>
          <w:sz w:val="24"/>
        </w:rPr>
        <w:t>:</w:t>
      </w:r>
      <w:r w:rsidRPr="00947223">
        <w:rPr>
          <w:rFonts w:ascii="Times New Roman" w:hAnsi="Times New Roman" w:cs="Times New Roman"/>
          <w:sz w:val="24"/>
        </w:rPr>
        <w:t xml:space="preserve"> vers qui vous devrez vous tourner </w:t>
      </w:r>
      <w:r w:rsidR="00947223">
        <w:rPr>
          <w:rFonts w:ascii="Times New Roman" w:hAnsi="Times New Roman" w:cs="Times New Roman"/>
          <w:sz w:val="24"/>
        </w:rPr>
        <w:t>pour valider vos avancements, maquettes, …</w:t>
      </w:r>
      <w:r w:rsidR="00947223">
        <w:rPr>
          <w:rFonts w:ascii="Times New Roman" w:hAnsi="Times New Roman" w:cs="Times New Roman"/>
          <w:sz w:val="24"/>
        </w:rPr>
        <w:br/>
      </w:r>
      <w:r w:rsidRPr="00947223">
        <w:rPr>
          <w:rFonts w:ascii="Times New Roman" w:hAnsi="Times New Roman" w:cs="Times New Roman"/>
          <w:b/>
          <w:i/>
          <w:sz w:val="24"/>
        </w:rPr>
        <w:t>L’expert </w:t>
      </w:r>
      <w:r w:rsidRPr="00947223">
        <w:rPr>
          <w:rFonts w:ascii="Times New Roman" w:hAnsi="Times New Roman" w:cs="Times New Roman"/>
          <w:sz w:val="24"/>
        </w:rPr>
        <w:t xml:space="preserve">: vers qui vous pourrez aller lorsque vous aurez des questions d’ordre technique. </w:t>
      </w:r>
    </w:p>
    <w:p w14:paraId="2B751DC3" w14:textId="66F38D6D" w:rsidR="00472D15" w:rsidRPr="00947223" w:rsidRDefault="312CBF80" w:rsidP="00D94AE2">
      <w:pPr>
        <w:pStyle w:val="Paragraphedeliste"/>
        <w:numPr>
          <w:ilvl w:val="1"/>
          <w:numId w:val="7"/>
        </w:numPr>
        <w:spacing w:after="56" w:line="256" w:lineRule="auto"/>
        <w:rPr>
          <w:rFonts w:ascii="Times New Roman" w:hAnsi="Times New Roman" w:cs="Times New Roman"/>
          <w:sz w:val="24"/>
        </w:rPr>
      </w:pPr>
      <w:r w:rsidRPr="312CBF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Vous ne pouvez les contacter que sur votre équipe Teams en taguant Expert </w:t>
      </w:r>
      <w:r w:rsidRPr="312CBF80">
        <w:rPr>
          <w:rFonts w:ascii="Times New Roman" w:hAnsi="Times New Roman" w:cs="Times New Roman"/>
          <w:sz w:val="24"/>
          <w:szCs w:val="24"/>
        </w:rPr>
        <w:t xml:space="preserve">: votre question ou </w:t>
      </w:r>
      <w:r w:rsidRPr="312CBF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Client</w:t>
      </w:r>
      <w:r w:rsidRPr="312CBF80">
        <w:rPr>
          <w:rFonts w:ascii="Times New Roman" w:hAnsi="Times New Roman" w:cs="Times New Roman"/>
          <w:sz w:val="24"/>
          <w:szCs w:val="24"/>
        </w:rPr>
        <w:t> : votre demande</w:t>
      </w:r>
    </w:p>
    <w:p w14:paraId="33FC8235" w14:textId="140D6D3F" w:rsidR="312CBF80" w:rsidRDefault="312CBF80" w:rsidP="312CBF80">
      <w:pPr>
        <w:spacing w:after="56" w:line="256" w:lineRule="auto"/>
        <w:rPr>
          <w:rFonts w:ascii="Times New Roman" w:hAnsi="Times New Roman" w:cs="Times New Roman"/>
          <w:sz w:val="24"/>
          <w:szCs w:val="24"/>
        </w:rPr>
      </w:pPr>
    </w:p>
    <w:p w14:paraId="2B9375D0" w14:textId="0E364BB3" w:rsidR="312CBF80" w:rsidRDefault="312CBF80" w:rsidP="312CBF80">
      <w:pPr>
        <w:spacing w:after="56" w:line="256" w:lineRule="auto"/>
        <w:rPr>
          <w:rFonts w:ascii="Times New Roman" w:hAnsi="Times New Roman" w:cs="Times New Roman"/>
          <w:sz w:val="24"/>
          <w:szCs w:val="24"/>
        </w:rPr>
      </w:pPr>
      <w:r w:rsidRPr="3C80E4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Toute</w:t>
      </w:r>
      <w:r w:rsidR="52977D8E" w:rsidRPr="3C80E4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s</w:t>
      </w:r>
      <w:r w:rsidRPr="3C80E4E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demandes hors Teams sera sanctionnée par un –1/20.</w:t>
      </w:r>
    </w:p>
    <w:p w14:paraId="0AA22690" w14:textId="77777777" w:rsidR="00352222" w:rsidRDefault="00352222" w:rsidP="00D77F60">
      <w:pPr>
        <w:spacing w:after="56" w:line="256" w:lineRule="auto"/>
        <w:ind w:left="720"/>
      </w:pPr>
    </w:p>
    <w:p w14:paraId="09AE156B" w14:textId="77777777" w:rsidR="00D77F60" w:rsidRDefault="00AB06F1" w:rsidP="00956CA5">
      <w:pPr>
        <w:pStyle w:val="Titre2"/>
        <w:numPr>
          <w:ilvl w:val="1"/>
          <w:numId w:val="4"/>
        </w:numPr>
      </w:pPr>
      <w:bookmarkStart w:id="5" w:name="_Toc118731983"/>
      <w:r>
        <w:t>Evaluation</w:t>
      </w:r>
      <w:r w:rsidR="00D77F60">
        <w:t xml:space="preserve"> :</w:t>
      </w:r>
      <w:bookmarkEnd w:id="5"/>
      <w:r w:rsidR="00D77F60">
        <w:t xml:space="preserve"> </w:t>
      </w:r>
    </w:p>
    <w:p w14:paraId="767858B3" w14:textId="77777777" w:rsidR="00AB06F1" w:rsidRDefault="00AB06F1" w:rsidP="00D77F60">
      <w:pPr>
        <w:spacing w:after="21" w:line="256" w:lineRule="auto"/>
        <w:ind w:left="720"/>
        <w:jc w:val="both"/>
        <w:rPr>
          <w:rFonts w:ascii="Times New Roman" w:hAnsi="Times New Roman" w:cs="Times New Roman"/>
          <w:sz w:val="24"/>
        </w:rPr>
      </w:pPr>
    </w:p>
    <w:p w14:paraId="01EFB907" w14:textId="77777777" w:rsidR="00D77F60" w:rsidRDefault="00AB06F1" w:rsidP="00D77F60">
      <w:pPr>
        <w:spacing w:after="21" w:line="256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L’évaluation sera réalisée à différents niveaux.</w:t>
      </w:r>
    </w:p>
    <w:p w14:paraId="6499E788" w14:textId="77777777" w:rsidR="003A01FD" w:rsidRPr="00DA38F6" w:rsidRDefault="003A01FD" w:rsidP="00DA38F6">
      <w:pPr>
        <w:spacing w:after="21" w:line="256" w:lineRule="auto"/>
        <w:jc w:val="both"/>
        <w:rPr>
          <w:rFonts w:ascii="Times New Roman" w:hAnsi="Times New Roman" w:cs="Times New Roman"/>
          <w:sz w:val="24"/>
        </w:rPr>
      </w:pPr>
    </w:p>
    <w:p w14:paraId="7F5429C4" w14:textId="262B16E8" w:rsidR="00720B03" w:rsidRPr="000D0095" w:rsidRDefault="312CBF80" w:rsidP="312CBF80">
      <w:pPr>
        <w:pStyle w:val="Paragraphedeliste"/>
        <w:numPr>
          <w:ilvl w:val="0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Présentation du produit final aux clients : 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>Le vendr</w:t>
      </w:r>
      <w:r w:rsidR="00935458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>di 2</w:t>
      </w:r>
      <w:r w:rsidR="00255FE9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décembre à partir de 8h00 ou 13h00 selon le choix des professeurs,</w:t>
      </w:r>
      <w:r w:rsidRPr="312CBF80">
        <w:rPr>
          <w:rFonts w:ascii="Times New Roman" w:hAnsi="Times New Roman" w:cs="Times New Roman"/>
          <w:sz w:val="24"/>
          <w:szCs w:val="24"/>
        </w:rPr>
        <w:t xml:space="preserve"> vous devrez présenter aux différents clients votre projet. Cette présentation se fera sous forme de démonstration. A ce moment tous les profs sont des clients. </w:t>
      </w:r>
    </w:p>
    <w:p w14:paraId="5AD3417B" w14:textId="33BD6BDD" w:rsidR="00720B03" w:rsidRDefault="312CBF80" w:rsidP="312CBF80">
      <w:pPr>
        <w:pStyle w:val="Paragraphedeliste"/>
        <w:spacing w:after="21" w:line="25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>L’ordre de passage pour ce moment, vous sera donner par la suite.</w:t>
      </w:r>
    </w:p>
    <w:p w14:paraId="7584007E" w14:textId="77777777" w:rsidR="00434D18" w:rsidRDefault="00434D18" w:rsidP="00720B03">
      <w:pPr>
        <w:pStyle w:val="Paragraphedeliste"/>
        <w:spacing w:after="21" w:line="256" w:lineRule="auto"/>
        <w:ind w:left="1068"/>
        <w:jc w:val="both"/>
        <w:rPr>
          <w:rFonts w:ascii="Times New Roman" w:hAnsi="Times New Roman" w:cs="Times New Roman"/>
          <w:sz w:val="24"/>
        </w:rPr>
      </w:pPr>
    </w:p>
    <w:p w14:paraId="70FAC8E2" w14:textId="3A4DA8FE" w:rsidR="000D0095" w:rsidRDefault="00434D18" w:rsidP="000D0095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Le code</w:t>
      </w:r>
      <w:r>
        <w:rPr>
          <w:rFonts w:ascii="Times New Roman" w:hAnsi="Times New Roman" w:cs="Times New Roman"/>
          <w:sz w:val="24"/>
        </w:rPr>
        <w:t xml:space="preserve"> : Chaque groupe devra déposer </w:t>
      </w:r>
      <w:r w:rsidRPr="00434D18">
        <w:rPr>
          <w:rFonts w:ascii="Times New Roman" w:hAnsi="Times New Roman" w:cs="Times New Roman"/>
          <w:b/>
          <w:sz w:val="24"/>
          <w:u w:val="single"/>
        </w:rPr>
        <w:t>sur Moodle</w:t>
      </w:r>
      <w:r>
        <w:rPr>
          <w:rFonts w:ascii="Times New Roman" w:hAnsi="Times New Roman" w:cs="Times New Roman"/>
          <w:sz w:val="24"/>
        </w:rPr>
        <w:t xml:space="preserve"> (dans la rubrique Dépôt - Code source) une copie de son code le </w:t>
      </w:r>
      <w:r w:rsidR="003C73E3">
        <w:rPr>
          <w:rFonts w:ascii="Times New Roman" w:hAnsi="Times New Roman" w:cs="Times New Roman"/>
          <w:b/>
          <w:sz w:val="24"/>
          <w:u w:val="single"/>
        </w:rPr>
        <w:t>vendredi</w:t>
      </w:r>
      <w:r w:rsidR="000D0095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3C73E3">
        <w:rPr>
          <w:rFonts w:ascii="Times New Roman" w:hAnsi="Times New Roman" w:cs="Times New Roman"/>
          <w:b/>
          <w:sz w:val="24"/>
          <w:u w:val="single"/>
        </w:rPr>
        <w:t>2</w:t>
      </w:r>
      <w:r w:rsidR="00FC0ED1">
        <w:rPr>
          <w:rFonts w:ascii="Times New Roman" w:hAnsi="Times New Roman" w:cs="Times New Roman"/>
          <w:b/>
          <w:sz w:val="24"/>
          <w:u w:val="single"/>
        </w:rPr>
        <w:t>2</w:t>
      </w:r>
      <w:r w:rsidR="000D0095">
        <w:rPr>
          <w:rFonts w:ascii="Times New Roman" w:hAnsi="Times New Roman" w:cs="Times New Roman"/>
          <w:b/>
          <w:sz w:val="24"/>
          <w:u w:val="single"/>
        </w:rPr>
        <w:t xml:space="preserve"> décembre</w:t>
      </w:r>
      <w:r w:rsidR="003A01FD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434D18">
        <w:rPr>
          <w:rFonts w:ascii="Times New Roman" w:hAnsi="Times New Roman" w:cs="Times New Roman"/>
          <w:b/>
          <w:sz w:val="24"/>
          <w:u w:val="single"/>
        </w:rPr>
        <w:t>après-midi avant 1</w:t>
      </w:r>
      <w:r w:rsidR="0092098D">
        <w:rPr>
          <w:rFonts w:ascii="Times New Roman" w:hAnsi="Times New Roman" w:cs="Times New Roman"/>
          <w:b/>
          <w:sz w:val="24"/>
          <w:u w:val="single"/>
        </w:rPr>
        <w:t>6</w:t>
      </w:r>
      <w:r w:rsidRPr="00434D18">
        <w:rPr>
          <w:rFonts w:ascii="Times New Roman" w:hAnsi="Times New Roman" w:cs="Times New Roman"/>
          <w:b/>
          <w:sz w:val="24"/>
          <w:u w:val="single"/>
        </w:rPr>
        <w:t>h</w:t>
      </w:r>
      <w:r w:rsidR="0092098D">
        <w:rPr>
          <w:rFonts w:ascii="Times New Roman" w:hAnsi="Times New Roman" w:cs="Times New Roman"/>
          <w:b/>
          <w:sz w:val="24"/>
          <w:u w:val="single"/>
        </w:rPr>
        <w:t>30</w:t>
      </w:r>
      <w:r>
        <w:rPr>
          <w:rFonts w:ascii="Times New Roman" w:hAnsi="Times New Roman" w:cs="Times New Roman"/>
          <w:sz w:val="24"/>
        </w:rPr>
        <w:t>.</w:t>
      </w:r>
    </w:p>
    <w:p w14:paraId="3C37E94F" w14:textId="0F3BF647" w:rsidR="000D0095" w:rsidRPr="00643B10" w:rsidRDefault="00643B10" w:rsidP="00D94AE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643B10">
        <w:rPr>
          <w:rFonts w:ascii="Times New Roman" w:hAnsi="Times New Roman" w:cs="Times New Roman"/>
          <w:b/>
          <w:i/>
          <w:sz w:val="24"/>
        </w:rPr>
        <w:t>La base de données </w:t>
      </w:r>
      <w:r w:rsidRPr="00643B10">
        <w:rPr>
          <w:rFonts w:ascii="Times New Roman" w:hAnsi="Times New Roman" w:cs="Times New Roman"/>
          <w:sz w:val="24"/>
        </w:rPr>
        <w:t xml:space="preserve">: </w:t>
      </w:r>
      <w:r w:rsidR="00754EDA">
        <w:rPr>
          <w:rFonts w:ascii="Times New Roman" w:hAnsi="Times New Roman" w:cs="Times New Roman"/>
          <w:sz w:val="24"/>
        </w:rPr>
        <w:t>Une exportation</w:t>
      </w:r>
      <w:r>
        <w:rPr>
          <w:rFonts w:ascii="Times New Roman" w:hAnsi="Times New Roman" w:cs="Times New Roman"/>
          <w:sz w:val="24"/>
        </w:rPr>
        <w:t xml:space="preserve"> de la base de données devra être déposé avec votre code.</w:t>
      </w:r>
    </w:p>
    <w:p w14:paraId="7B587529" w14:textId="6E86CE88" w:rsidR="000D0095" w:rsidRPr="000D0095" w:rsidRDefault="000D0095" w:rsidP="000D0095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i/>
          <w:sz w:val="24"/>
        </w:rPr>
      </w:pPr>
      <w:r w:rsidRPr="000D0095">
        <w:rPr>
          <w:rFonts w:ascii="Times New Roman" w:hAnsi="Times New Roman" w:cs="Times New Roman"/>
          <w:b/>
          <w:i/>
          <w:sz w:val="24"/>
        </w:rPr>
        <w:t>Confi</w:t>
      </w:r>
      <w:r>
        <w:rPr>
          <w:rFonts w:ascii="Times New Roman" w:hAnsi="Times New Roman" w:cs="Times New Roman"/>
          <w:b/>
          <w:i/>
          <w:sz w:val="24"/>
        </w:rPr>
        <w:t xml:space="preserve">guration </w:t>
      </w:r>
      <w:r w:rsidR="00643B10">
        <w:rPr>
          <w:rFonts w:ascii="Times New Roman" w:hAnsi="Times New Roman" w:cs="Times New Roman"/>
          <w:b/>
          <w:i/>
          <w:sz w:val="24"/>
        </w:rPr>
        <w:t>serveur et réseau</w:t>
      </w:r>
      <w:r>
        <w:rPr>
          <w:rFonts w:ascii="Times New Roman" w:hAnsi="Times New Roman" w:cs="Times New Roman"/>
          <w:b/>
          <w:i/>
          <w:sz w:val="24"/>
        </w:rPr>
        <w:t xml:space="preserve"> : </w:t>
      </w:r>
      <w:r>
        <w:rPr>
          <w:rFonts w:ascii="Times New Roman" w:hAnsi="Times New Roman" w:cs="Times New Roman"/>
          <w:sz w:val="24"/>
        </w:rPr>
        <w:t xml:space="preserve">Vos protocoles de configurations, vos scripts, votre plan d’adressage, </w:t>
      </w:r>
      <w:r w:rsidR="00643B10">
        <w:rPr>
          <w:rFonts w:ascii="Times New Roman" w:hAnsi="Times New Roman" w:cs="Times New Roman"/>
          <w:sz w:val="24"/>
        </w:rPr>
        <w:t xml:space="preserve">… </w:t>
      </w:r>
      <w:r>
        <w:rPr>
          <w:rFonts w:ascii="Times New Roman" w:hAnsi="Times New Roman" w:cs="Times New Roman"/>
          <w:sz w:val="24"/>
        </w:rPr>
        <w:t xml:space="preserve">devront être déposés avec votre code. </w:t>
      </w:r>
    </w:p>
    <w:p w14:paraId="6AD699DF" w14:textId="77777777" w:rsidR="00434D18" w:rsidRPr="00720B03" w:rsidRDefault="00434D18" w:rsidP="00434D18">
      <w:pPr>
        <w:pStyle w:val="Paragraphedeliste"/>
        <w:ind w:left="1068"/>
        <w:rPr>
          <w:rFonts w:ascii="Times New Roman" w:hAnsi="Times New Roman" w:cs="Times New Roman"/>
          <w:sz w:val="24"/>
        </w:rPr>
      </w:pPr>
    </w:p>
    <w:p w14:paraId="45D9EFF4" w14:textId="77777777" w:rsidR="00720B03" w:rsidRDefault="00720B03" w:rsidP="00956CA5">
      <w:pPr>
        <w:pStyle w:val="Paragraphedeliste"/>
        <w:numPr>
          <w:ilvl w:val="0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 w:rsidRPr="00720B03">
        <w:rPr>
          <w:rFonts w:ascii="Times New Roman" w:hAnsi="Times New Roman" w:cs="Times New Roman"/>
          <w:b/>
          <w:i/>
          <w:sz w:val="24"/>
        </w:rPr>
        <w:t>La rédaction du rapport</w:t>
      </w:r>
      <w:r>
        <w:rPr>
          <w:rFonts w:ascii="Times New Roman" w:hAnsi="Times New Roman" w:cs="Times New Roman"/>
          <w:sz w:val="24"/>
        </w:rPr>
        <w:t xml:space="preserve"> : </w:t>
      </w:r>
      <w:r w:rsidR="005A26AF">
        <w:rPr>
          <w:rFonts w:ascii="Times New Roman" w:hAnsi="Times New Roman" w:cs="Times New Roman"/>
          <w:sz w:val="24"/>
        </w:rPr>
        <w:t xml:space="preserve">Chaque groupe devra rédiger un rapport de maximum 25 pages. Vous trouverez le canevas de rapport dans les notes de cours de Gestion de projet. Le rapport devra comprendre : </w:t>
      </w:r>
    </w:p>
    <w:p w14:paraId="54D74BDD" w14:textId="77777777" w:rsidR="005A26AF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Une page de garde</w:t>
      </w:r>
    </w:p>
    <w:p w14:paraId="62865086" w14:textId="77777777" w:rsidR="005A6D0E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Une table des matières</w:t>
      </w:r>
    </w:p>
    <w:p w14:paraId="55CC0C74" w14:textId="77777777" w:rsidR="005A6D0E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Une introduction</w:t>
      </w:r>
    </w:p>
    <w:p w14:paraId="1006ADF0" w14:textId="77777777" w:rsidR="005A6D0E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Une présentation générale du projet</w:t>
      </w:r>
    </w:p>
    <w:p w14:paraId="6B4B83F6" w14:textId="083BD7F1" w:rsidR="005A6D0E" w:rsidRDefault="312CBF80" w:rsidP="312CBF80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>Une présentation détaillée des composants de votre projet</w:t>
      </w:r>
    </w:p>
    <w:p w14:paraId="4B1261E9" w14:textId="6D9E7731" w:rsidR="005A6D0E" w:rsidRDefault="312CBF80" w:rsidP="312CBF80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 xml:space="preserve">Une description des </w:t>
      </w:r>
      <w:r w:rsidRPr="312CBF80">
        <w:rPr>
          <w:rFonts w:ascii="Times New Roman" w:hAnsi="Times New Roman" w:cs="Times New Roman"/>
          <w:b/>
          <w:bCs/>
          <w:sz w:val="24"/>
          <w:szCs w:val="24"/>
        </w:rPr>
        <w:t>méthodes</w:t>
      </w:r>
      <w:r w:rsidRPr="312CBF80">
        <w:rPr>
          <w:rFonts w:ascii="Times New Roman" w:hAnsi="Times New Roman" w:cs="Times New Roman"/>
          <w:sz w:val="24"/>
          <w:szCs w:val="24"/>
        </w:rPr>
        <w:t xml:space="preserve"> de programmation et de la méthode pour la réalisation de la base de données</w:t>
      </w:r>
      <w:r w:rsidR="00B1211E">
        <w:rPr>
          <w:rFonts w:ascii="Times New Roman" w:hAnsi="Times New Roman" w:cs="Times New Roman"/>
          <w:sz w:val="24"/>
          <w:szCs w:val="24"/>
        </w:rPr>
        <w:t xml:space="preserve"> et leurs schémas</w:t>
      </w:r>
    </w:p>
    <w:p w14:paraId="4C4983A4" w14:textId="1EBD7414" w:rsidR="00686337" w:rsidRDefault="00686337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Une description de la configuration des différents serveurs ainsi que la sécurité qui leurs sont appliquées</w:t>
      </w:r>
    </w:p>
    <w:p w14:paraId="1B431711" w14:textId="77777777" w:rsidR="005A6D0E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Les problèmes rencontrés</w:t>
      </w:r>
    </w:p>
    <w:p w14:paraId="77D89E78" w14:textId="77777777" w:rsidR="005A6D0E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Les améliorations et conclusions</w:t>
      </w:r>
    </w:p>
    <w:p w14:paraId="4C4463BE" w14:textId="77777777" w:rsidR="00857156" w:rsidRDefault="00857156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Bibliographie</w:t>
      </w:r>
    </w:p>
    <w:p w14:paraId="76B35D7E" w14:textId="77777777" w:rsidR="005A6D0E" w:rsidRDefault="005A6D0E" w:rsidP="00956CA5">
      <w:pPr>
        <w:pStyle w:val="Paragraphedeliste"/>
        <w:numPr>
          <w:ilvl w:val="1"/>
          <w:numId w:val="5"/>
        </w:numPr>
        <w:spacing w:after="21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Les annexes (si vous en avez)</w:t>
      </w:r>
    </w:p>
    <w:p w14:paraId="5A169313" w14:textId="77777777" w:rsidR="005A6D0E" w:rsidRDefault="005A6D0E" w:rsidP="005A6D0E">
      <w:pPr>
        <w:spacing w:after="21" w:line="256" w:lineRule="auto"/>
        <w:ind w:left="1068"/>
        <w:jc w:val="both"/>
        <w:rPr>
          <w:rFonts w:ascii="Times New Roman" w:hAnsi="Times New Roman" w:cs="Times New Roman"/>
          <w:sz w:val="24"/>
        </w:rPr>
      </w:pPr>
    </w:p>
    <w:p w14:paraId="2F1513C0" w14:textId="73E5E879" w:rsidR="005A6D0E" w:rsidRPr="005A6D0E" w:rsidRDefault="312CBF80" w:rsidP="312CBF80">
      <w:pPr>
        <w:spacing w:after="21" w:line="25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312CBF80">
        <w:rPr>
          <w:rFonts w:ascii="Times New Roman" w:hAnsi="Times New Roman" w:cs="Times New Roman"/>
          <w:sz w:val="24"/>
          <w:szCs w:val="24"/>
        </w:rPr>
        <w:t xml:space="preserve">Le rapport devra être déposé 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>sur Moodle</w:t>
      </w:r>
      <w:r w:rsidRPr="312CBF80">
        <w:rPr>
          <w:rFonts w:ascii="Times New Roman" w:hAnsi="Times New Roman" w:cs="Times New Roman"/>
          <w:sz w:val="24"/>
          <w:szCs w:val="24"/>
        </w:rPr>
        <w:t xml:space="preserve"> (dans la rubrique Dépôt – Rapport ET sur la boite mail suivante : </w:t>
      </w:r>
      <w:hyperlink r:id="rId16">
        <w:r w:rsidRPr="312CBF80">
          <w:rPr>
            <w:rStyle w:val="Lienhypertexte"/>
            <w:rFonts w:ascii="Times New Roman" w:hAnsi="Times New Roman" w:cs="Times New Roman"/>
            <w:sz w:val="24"/>
            <w:szCs w:val="24"/>
          </w:rPr>
          <w:t>antoine.malaise@heh.be</w:t>
        </w:r>
      </w:hyperlink>
      <w:r w:rsidRPr="312CBF80">
        <w:rPr>
          <w:rFonts w:ascii="Times New Roman" w:hAnsi="Times New Roman" w:cs="Times New Roman"/>
          <w:sz w:val="24"/>
          <w:szCs w:val="24"/>
        </w:rPr>
        <w:t xml:space="preserve">) 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>le vendredi 2</w:t>
      </w:r>
      <w:r w:rsidR="00984FDA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décembre après-midi avant 1</w:t>
      </w:r>
      <w:r w:rsidR="0092098D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312CBF80">
        <w:rPr>
          <w:rFonts w:ascii="Times New Roman" w:hAnsi="Times New Roman" w:cs="Times New Roman"/>
          <w:b/>
          <w:bCs/>
          <w:sz w:val="24"/>
          <w:szCs w:val="24"/>
          <w:u w:val="single"/>
        </w:rPr>
        <w:t>h</w:t>
      </w:r>
      <w:r w:rsidR="0092098D">
        <w:rPr>
          <w:rFonts w:ascii="Times New Roman" w:hAnsi="Times New Roman" w:cs="Times New Roman"/>
          <w:b/>
          <w:bCs/>
          <w:sz w:val="24"/>
          <w:szCs w:val="24"/>
          <w:u w:val="single"/>
        </w:rPr>
        <w:t>30</w:t>
      </w:r>
      <w:r w:rsidRPr="312CBF80">
        <w:rPr>
          <w:rFonts w:ascii="Times New Roman" w:hAnsi="Times New Roman" w:cs="Times New Roman"/>
          <w:sz w:val="24"/>
          <w:szCs w:val="24"/>
        </w:rPr>
        <w:t>.</w:t>
      </w:r>
    </w:p>
    <w:p w14:paraId="55741C17" w14:textId="77777777" w:rsidR="00DA38F6" w:rsidRPr="007706AE" w:rsidRDefault="00DA38F6" w:rsidP="007706AE">
      <w:pPr>
        <w:spacing w:after="21" w:line="256" w:lineRule="auto"/>
        <w:jc w:val="both"/>
        <w:rPr>
          <w:rFonts w:ascii="Times New Roman" w:hAnsi="Times New Roman" w:cs="Times New Roman"/>
          <w:sz w:val="24"/>
        </w:rPr>
      </w:pPr>
    </w:p>
    <w:p w14:paraId="098FFF38" w14:textId="7BBA115C" w:rsidR="00472D15" w:rsidRDefault="00DA38F6" w:rsidP="15C0E731">
      <w:pPr>
        <w:pStyle w:val="Paragraphedeliste"/>
        <w:numPr>
          <w:ilvl w:val="0"/>
          <w:numId w:val="9"/>
        </w:numPr>
        <w:spacing w:after="21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15C0E731">
        <w:rPr>
          <w:rFonts w:ascii="Times New Roman" w:hAnsi="Times New Roman" w:cs="Times New Roman"/>
          <w:b/>
          <w:bCs/>
          <w:sz w:val="24"/>
          <w:szCs w:val="24"/>
        </w:rPr>
        <w:t>Un guide utilisateurs</w:t>
      </w:r>
      <w:r w:rsidR="008910EE" w:rsidRPr="15C0E731">
        <w:rPr>
          <w:rFonts w:ascii="Times New Roman" w:hAnsi="Times New Roman" w:cs="Times New Roman"/>
          <w:sz w:val="24"/>
          <w:szCs w:val="24"/>
        </w:rPr>
        <w:t> :</w:t>
      </w:r>
      <w:r w:rsidR="00434D18" w:rsidRPr="15C0E731">
        <w:rPr>
          <w:rFonts w:ascii="Times New Roman" w:hAnsi="Times New Roman" w:cs="Times New Roman"/>
          <w:sz w:val="24"/>
          <w:szCs w:val="24"/>
        </w:rPr>
        <w:t xml:space="preserve"> </w:t>
      </w:r>
      <w:r w:rsidRPr="15C0E731">
        <w:rPr>
          <w:rFonts w:ascii="Times New Roman" w:hAnsi="Times New Roman" w:cs="Times New Roman"/>
          <w:sz w:val="24"/>
          <w:szCs w:val="24"/>
        </w:rPr>
        <w:t xml:space="preserve">Un guide sur l’utilisation de votre </w:t>
      </w:r>
      <w:r w:rsidR="006F2CBC" w:rsidRPr="15C0E731">
        <w:rPr>
          <w:rFonts w:ascii="Times New Roman" w:hAnsi="Times New Roman" w:cs="Times New Roman"/>
          <w:sz w:val="24"/>
          <w:szCs w:val="24"/>
        </w:rPr>
        <w:t>application</w:t>
      </w:r>
      <w:r w:rsidRPr="15C0E731">
        <w:rPr>
          <w:rFonts w:ascii="Times New Roman" w:hAnsi="Times New Roman" w:cs="Times New Roman"/>
          <w:sz w:val="24"/>
          <w:szCs w:val="24"/>
        </w:rPr>
        <w:t xml:space="preserve"> devra être rédigé </w:t>
      </w:r>
      <w:r w:rsidR="006F2CBC" w:rsidRPr="15C0E731">
        <w:rPr>
          <w:rFonts w:ascii="Times New Roman" w:hAnsi="Times New Roman" w:cs="Times New Roman"/>
          <w:sz w:val="24"/>
          <w:szCs w:val="24"/>
        </w:rPr>
        <w:t>et remis avec le rapport.</w:t>
      </w:r>
    </w:p>
    <w:p w14:paraId="4FAB7A1D" w14:textId="360DE58D" w:rsidR="00472D15" w:rsidRPr="00472D15" w:rsidRDefault="312CBF80" w:rsidP="312CBF80">
      <w:pPr>
        <w:pStyle w:val="Paragraphedeliste"/>
        <w:numPr>
          <w:ilvl w:val="0"/>
          <w:numId w:val="9"/>
        </w:numPr>
        <w:spacing w:after="21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15C0E731">
        <w:rPr>
          <w:rFonts w:ascii="Times New Roman" w:hAnsi="Times New Roman" w:cs="Times New Roman"/>
          <w:sz w:val="24"/>
          <w:szCs w:val="24"/>
        </w:rPr>
        <w:t xml:space="preserve">Une copie de </w:t>
      </w:r>
      <w:r w:rsidR="3704534D" w:rsidRPr="15C0E731">
        <w:rPr>
          <w:rFonts w:ascii="Times New Roman" w:hAnsi="Times New Roman" w:cs="Times New Roman"/>
          <w:sz w:val="24"/>
          <w:szCs w:val="24"/>
        </w:rPr>
        <w:t>tous</w:t>
      </w:r>
      <w:r w:rsidRPr="15C0E731">
        <w:rPr>
          <w:rFonts w:ascii="Times New Roman" w:hAnsi="Times New Roman" w:cs="Times New Roman"/>
          <w:sz w:val="24"/>
          <w:szCs w:val="24"/>
        </w:rPr>
        <w:t xml:space="preserve"> vos dépôts doi</w:t>
      </w:r>
      <w:r w:rsidR="3D4DF0BC" w:rsidRPr="15C0E731">
        <w:rPr>
          <w:rFonts w:ascii="Times New Roman" w:hAnsi="Times New Roman" w:cs="Times New Roman"/>
          <w:sz w:val="24"/>
          <w:szCs w:val="24"/>
        </w:rPr>
        <w:t>t</w:t>
      </w:r>
      <w:r w:rsidRPr="15C0E731">
        <w:rPr>
          <w:rFonts w:ascii="Times New Roman" w:hAnsi="Times New Roman" w:cs="Times New Roman"/>
          <w:sz w:val="24"/>
          <w:szCs w:val="24"/>
        </w:rPr>
        <w:t xml:space="preserve"> être envoyé</w:t>
      </w:r>
      <w:r w:rsidR="11399756" w:rsidRPr="15C0E731">
        <w:rPr>
          <w:rFonts w:ascii="Times New Roman" w:hAnsi="Times New Roman" w:cs="Times New Roman"/>
          <w:sz w:val="24"/>
          <w:szCs w:val="24"/>
        </w:rPr>
        <w:t>e</w:t>
      </w:r>
      <w:r w:rsidRPr="15C0E731">
        <w:rPr>
          <w:rFonts w:ascii="Times New Roman" w:hAnsi="Times New Roman" w:cs="Times New Roman"/>
          <w:sz w:val="24"/>
          <w:szCs w:val="24"/>
        </w:rPr>
        <w:t xml:space="preserve"> à </w:t>
      </w:r>
      <w:hyperlink r:id="rId17">
        <w:r w:rsidRPr="15C0E731">
          <w:rPr>
            <w:rStyle w:val="Lienhypertexte"/>
            <w:rFonts w:ascii="Times New Roman" w:hAnsi="Times New Roman" w:cs="Times New Roman"/>
            <w:sz w:val="24"/>
            <w:szCs w:val="24"/>
          </w:rPr>
          <w:t>antoine.malaise@heh.be</w:t>
        </w:r>
      </w:hyperlink>
      <w:r w:rsidRPr="15C0E731">
        <w:rPr>
          <w:rFonts w:ascii="Times New Roman" w:hAnsi="Times New Roman" w:cs="Times New Roman"/>
          <w:sz w:val="24"/>
          <w:szCs w:val="24"/>
        </w:rPr>
        <w:t xml:space="preserve"> et </w:t>
      </w:r>
      <w:hyperlink r:id="rId18">
        <w:r w:rsidRPr="15C0E731">
          <w:rPr>
            <w:rStyle w:val="Lienhypertexte"/>
            <w:rFonts w:ascii="Times New Roman" w:hAnsi="Times New Roman" w:cs="Times New Roman"/>
            <w:sz w:val="24"/>
            <w:szCs w:val="24"/>
          </w:rPr>
          <w:t>erwin.desmet@heh.be</w:t>
        </w:r>
      </w:hyperlink>
      <w:r w:rsidRPr="15C0E731">
        <w:rPr>
          <w:rFonts w:ascii="Times New Roman" w:hAnsi="Times New Roman" w:cs="Times New Roman"/>
          <w:sz w:val="24"/>
          <w:szCs w:val="24"/>
        </w:rPr>
        <w:t xml:space="preserve"> pour sécurité </w:t>
      </w:r>
      <w:r w:rsidR="63FADB5A" w:rsidRPr="15C0E731">
        <w:rPr>
          <w:rFonts w:ascii="Times New Roman" w:hAnsi="Times New Roman" w:cs="Times New Roman"/>
          <w:sz w:val="24"/>
          <w:szCs w:val="24"/>
        </w:rPr>
        <w:t>aux</w:t>
      </w:r>
      <w:r w:rsidRPr="15C0E731">
        <w:rPr>
          <w:rFonts w:ascii="Times New Roman" w:hAnsi="Times New Roman" w:cs="Times New Roman"/>
          <w:sz w:val="24"/>
          <w:szCs w:val="24"/>
        </w:rPr>
        <w:t xml:space="preserve"> mêmes heures. </w:t>
      </w:r>
    </w:p>
    <w:p w14:paraId="0FFB6964" w14:textId="77777777" w:rsidR="00DA38F6" w:rsidRDefault="00DA38F6" w:rsidP="00D133BC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  <w:u w:val="single"/>
        </w:rPr>
      </w:pPr>
    </w:p>
    <w:p w14:paraId="3B06DF72" w14:textId="378A7363" w:rsidR="00D133BC" w:rsidRPr="00CB440E" w:rsidRDefault="312CBF80" w:rsidP="312CBF80">
      <w:pPr>
        <w:spacing w:after="21" w:line="256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3C80E4E5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ATTENTION</w:t>
      </w:r>
      <w:r w:rsidRPr="3C80E4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: Un</w:t>
      </w:r>
      <w:r w:rsidR="27FDD3D2" w:rsidRPr="3C80E4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e</w:t>
      </w:r>
      <w:r w:rsidRPr="3C80E4E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remise tardive des différents documents, le non-respect des types de fichiers ou le non-respect des emplacements de dépôts sera considéré comme non-remis et aura pour résultat un 0 pour la partie en question. Certains dépôts étant non rejouable ! </w:t>
      </w:r>
    </w:p>
    <w:p w14:paraId="11B6E226" w14:textId="3B265191" w:rsidR="00E406B8" w:rsidRDefault="00E406B8" w:rsidP="00E406B8">
      <w:pPr>
        <w:pStyle w:val="Titre1"/>
        <w:numPr>
          <w:ilvl w:val="0"/>
          <w:numId w:val="4"/>
        </w:numPr>
      </w:pPr>
      <w:bookmarkStart w:id="6" w:name="_Toc118731984"/>
      <w:r>
        <w:t xml:space="preserve">Développement </w:t>
      </w:r>
      <w:r w:rsidR="00CB6C07">
        <w:t>PHP</w:t>
      </w:r>
      <w:bookmarkEnd w:id="6"/>
    </w:p>
    <w:p w14:paraId="300E7517" w14:textId="77777777" w:rsidR="00E406B8" w:rsidRDefault="00E406B8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5AED06B" w14:textId="01D26E87" w:rsidR="00D45F92" w:rsidRDefault="004A29B6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Chaque groupe va développer un module différent pour l’intranet de </w:t>
      </w:r>
      <w:r w:rsidR="00CB1B0A">
        <w:rPr>
          <w:rFonts w:ascii="Times New Roman" w:hAnsi="Times New Roman" w:cs="Times New Roman"/>
          <w:sz w:val="24"/>
          <w:szCs w:val="24"/>
        </w:rPr>
        <w:t xml:space="preserve">notre </w:t>
      </w:r>
      <w:proofErr w:type="spellStart"/>
      <w:r w:rsidR="00CB1B0A">
        <w:rPr>
          <w:rFonts w:ascii="Times New Roman" w:hAnsi="Times New Roman" w:cs="Times New Roman"/>
          <w:sz w:val="24"/>
          <w:szCs w:val="24"/>
        </w:rPr>
        <w:t>Isims</w:t>
      </w:r>
      <w:proofErr w:type="spellEnd"/>
      <w:r w:rsidR="00CB1B0A">
        <w:rPr>
          <w:rFonts w:ascii="Times New Roman" w:hAnsi="Times New Roman" w:cs="Times New Roman"/>
          <w:sz w:val="24"/>
          <w:szCs w:val="24"/>
        </w:rPr>
        <w:t xml:space="preserve"> Park</w:t>
      </w:r>
      <w:r>
        <w:rPr>
          <w:rFonts w:ascii="Times New Roman" w:hAnsi="Times New Roman" w:cs="Times New Roman"/>
          <w:sz w:val="24"/>
          <w:szCs w:val="24"/>
        </w:rPr>
        <w:t>. Vous recevrez les informations sur le module que vous devez développer sur teams dans votre groupe.</w:t>
      </w:r>
    </w:p>
    <w:p w14:paraId="501EE448" w14:textId="4C288482" w:rsidR="004A29B6" w:rsidRDefault="004A29B6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621AD4" w14:textId="2E5AE3A0" w:rsidR="004A29B6" w:rsidRDefault="004A29B6" w:rsidP="004A29B6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page d’accueil permettra à un utilisateur de se loguer à l’aide de son identifiant, l’application devra se connecter à l’AD pour vérifier le login et le mot de passe ainsi que le rôle.</w:t>
      </w:r>
      <w:r w:rsidR="00984FDA">
        <w:rPr>
          <w:rFonts w:ascii="Times New Roman" w:hAnsi="Times New Roman" w:cs="Times New Roman"/>
          <w:sz w:val="24"/>
          <w:szCs w:val="24"/>
        </w:rPr>
        <w:t xml:space="preserve"> Une connexion sans l’AD devra également être prévue pour aider à la correction de vos projets. N’oubliez pas de mettre des logins et mots de passe pour tester votre application.</w:t>
      </w:r>
      <w:r w:rsidR="00813EFF">
        <w:rPr>
          <w:rFonts w:ascii="Times New Roman" w:hAnsi="Times New Roman" w:cs="Times New Roman"/>
          <w:sz w:val="24"/>
          <w:szCs w:val="24"/>
        </w:rPr>
        <w:t xml:space="preserve"> Le choix entre l’une ou l’autre connexion ainsi que les </w:t>
      </w:r>
      <w:r w:rsidR="000D2AA9">
        <w:rPr>
          <w:rFonts w:ascii="Times New Roman" w:hAnsi="Times New Roman" w:cs="Times New Roman"/>
          <w:sz w:val="24"/>
          <w:szCs w:val="24"/>
        </w:rPr>
        <w:t>IP et le login e</w:t>
      </w:r>
      <w:r w:rsidR="000E7B53">
        <w:rPr>
          <w:rFonts w:ascii="Times New Roman" w:hAnsi="Times New Roman" w:cs="Times New Roman"/>
          <w:sz w:val="24"/>
          <w:szCs w:val="24"/>
        </w:rPr>
        <w:t>t</w:t>
      </w:r>
      <w:bookmarkStart w:id="7" w:name="_GoBack"/>
      <w:bookmarkEnd w:id="7"/>
      <w:r w:rsidR="000D2A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2AA9">
        <w:rPr>
          <w:rFonts w:ascii="Times New Roman" w:hAnsi="Times New Roman" w:cs="Times New Roman"/>
          <w:sz w:val="24"/>
          <w:szCs w:val="24"/>
        </w:rPr>
        <w:t>mdp</w:t>
      </w:r>
      <w:proofErr w:type="spellEnd"/>
      <w:r w:rsidR="000D2AA9">
        <w:rPr>
          <w:rFonts w:ascii="Times New Roman" w:hAnsi="Times New Roman" w:cs="Times New Roman"/>
          <w:sz w:val="24"/>
          <w:szCs w:val="24"/>
        </w:rPr>
        <w:t xml:space="preserve"> de la DB seront stockés dans un fichier de configuration.</w:t>
      </w:r>
    </w:p>
    <w:p w14:paraId="6AACEA35" w14:textId="06A1F269" w:rsidR="004A29B6" w:rsidRDefault="004A29B6" w:rsidP="004A29B6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9704DB6" w14:textId="24AD1FA6" w:rsidR="004A29B6" w:rsidRDefault="004A29B6" w:rsidP="00D1200E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Ensuite selon son rôle il aura accès à certaines fonctionnalités qui seront défini dans chaque cahier des charges. Une utilisation judicieuse des sessions, permettra de sécuriser les accès selon les rôles.</w:t>
      </w:r>
    </w:p>
    <w:p w14:paraId="26023A64" w14:textId="77777777" w:rsidR="004A29B6" w:rsidRDefault="004A29B6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4981B2" w14:textId="2598B530" w:rsidR="000F527A" w:rsidRDefault="00DA38F6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78C07EA">
        <w:rPr>
          <w:rFonts w:ascii="Times New Roman" w:hAnsi="Times New Roman" w:cs="Times New Roman"/>
          <w:sz w:val="24"/>
          <w:szCs w:val="24"/>
        </w:rPr>
        <w:lastRenderedPageBreak/>
        <w:t>L</w:t>
      </w:r>
      <w:r w:rsidR="00754EDA">
        <w:rPr>
          <w:rFonts w:ascii="Times New Roman" w:hAnsi="Times New Roman" w:cs="Times New Roman"/>
          <w:sz w:val="24"/>
          <w:szCs w:val="24"/>
        </w:rPr>
        <w:t xml:space="preserve">’application </w:t>
      </w:r>
      <w:r w:rsidRPr="078C07EA">
        <w:rPr>
          <w:rFonts w:ascii="Times New Roman" w:hAnsi="Times New Roman" w:cs="Times New Roman"/>
          <w:sz w:val="24"/>
          <w:szCs w:val="24"/>
        </w:rPr>
        <w:t xml:space="preserve">que vous allez développer devra </w:t>
      </w:r>
      <w:r w:rsidR="00472D15">
        <w:rPr>
          <w:rFonts w:ascii="Times New Roman" w:hAnsi="Times New Roman" w:cs="Times New Roman"/>
          <w:sz w:val="24"/>
          <w:szCs w:val="24"/>
        </w:rPr>
        <w:t xml:space="preserve">être original et unique </w:t>
      </w:r>
      <w:r w:rsidR="000F527A">
        <w:rPr>
          <w:rFonts w:ascii="Times New Roman" w:hAnsi="Times New Roman" w:cs="Times New Roman"/>
          <w:sz w:val="24"/>
          <w:szCs w:val="24"/>
        </w:rPr>
        <w:t>et</w:t>
      </w:r>
      <w:r w:rsidR="00472D15">
        <w:rPr>
          <w:rFonts w:ascii="Times New Roman" w:hAnsi="Times New Roman" w:cs="Times New Roman"/>
          <w:sz w:val="24"/>
          <w:szCs w:val="24"/>
        </w:rPr>
        <w:t xml:space="preserve"> </w:t>
      </w:r>
      <w:r w:rsidRPr="078C07EA">
        <w:rPr>
          <w:rFonts w:ascii="Times New Roman" w:hAnsi="Times New Roman" w:cs="Times New Roman"/>
          <w:sz w:val="24"/>
          <w:szCs w:val="24"/>
        </w:rPr>
        <w:t xml:space="preserve">répondre aux </w:t>
      </w:r>
      <w:r w:rsidR="000F527A">
        <w:rPr>
          <w:rFonts w:ascii="Times New Roman" w:hAnsi="Times New Roman" w:cs="Times New Roman"/>
          <w:sz w:val="24"/>
          <w:szCs w:val="24"/>
        </w:rPr>
        <w:t>règles de bonnes pratiques pour les sites web.</w:t>
      </w:r>
    </w:p>
    <w:p w14:paraId="54DD1F62" w14:textId="4BDD51B3" w:rsidR="001F14D0" w:rsidRDefault="00DA38F6" w:rsidP="004A29B6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br/>
      </w:r>
      <w:r w:rsidR="000F527A">
        <w:rPr>
          <w:rFonts w:ascii="Times New Roman" w:hAnsi="Times New Roman" w:cs="Times New Roman"/>
          <w:sz w:val="24"/>
          <w:szCs w:val="24"/>
        </w:rPr>
        <w:t>L</w:t>
      </w:r>
      <w:r w:rsidR="00754EDA">
        <w:rPr>
          <w:rFonts w:ascii="Times New Roman" w:hAnsi="Times New Roman" w:cs="Times New Roman"/>
          <w:sz w:val="24"/>
          <w:szCs w:val="24"/>
        </w:rPr>
        <w:t xml:space="preserve">’application </w:t>
      </w:r>
      <w:r w:rsidR="000F527A">
        <w:rPr>
          <w:rFonts w:ascii="Times New Roman" w:hAnsi="Times New Roman" w:cs="Times New Roman"/>
          <w:sz w:val="24"/>
          <w:szCs w:val="24"/>
        </w:rPr>
        <w:t xml:space="preserve">devra être optimisé et devra au maximum respecter </w:t>
      </w:r>
      <w:r w:rsidR="00086CCC">
        <w:rPr>
          <w:rFonts w:ascii="Times New Roman" w:hAnsi="Times New Roman" w:cs="Times New Roman"/>
          <w:sz w:val="24"/>
          <w:szCs w:val="24"/>
        </w:rPr>
        <w:t>les normes PSR et W3C.</w:t>
      </w:r>
    </w:p>
    <w:p w14:paraId="4209E16C" w14:textId="77777777" w:rsidR="001F14D0" w:rsidRDefault="001F14D0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019B884" w14:textId="18E8B379" w:rsidR="001F14D0" w:rsidRDefault="001F14D0" w:rsidP="00B05BFF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15C0E731">
        <w:rPr>
          <w:rFonts w:ascii="Times New Roman" w:hAnsi="Times New Roman" w:cs="Times New Roman"/>
          <w:sz w:val="24"/>
          <w:szCs w:val="24"/>
        </w:rPr>
        <w:t xml:space="preserve">Votre </w:t>
      </w:r>
      <w:r w:rsidR="004A29B6" w:rsidRPr="15C0E731">
        <w:rPr>
          <w:rFonts w:ascii="Times New Roman" w:hAnsi="Times New Roman" w:cs="Times New Roman"/>
          <w:sz w:val="24"/>
          <w:szCs w:val="24"/>
        </w:rPr>
        <w:t>application</w:t>
      </w:r>
      <w:r w:rsidRPr="15C0E731">
        <w:rPr>
          <w:rFonts w:ascii="Times New Roman" w:hAnsi="Times New Roman" w:cs="Times New Roman"/>
          <w:sz w:val="24"/>
          <w:szCs w:val="24"/>
        </w:rPr>
        <w:t xml:space="preserve"> devra </w:t>
      </w:r>
      <w:r w:rsidR="004A29B6" w:rsidRPr="15C0E731">
        <w:rPr>
          <w:rFonts w:ascii="Times New Roman" w:hAnsi="Times New Roman" w:cs="Times New Roman"/>
          <w:sz w:val="24"/>
          <w:szCs w:val="24"/>
        </w:rPr>
        <w:t>respecter au maximum</w:t>
      </w:r>
      <w:r w:rsidRPr="15C0E731">
        <w:rPr>
          <w:rFonts w:ascii="Times New Roman" w:hAnsi="Times New Roman" w:cs="Times New Roman"/>
          <w:sz w:val="24"/>
          <w:szCs w:val="24"/>
        </w:rPr>
        <w:t xml:space="preserve"> </w:t>
      </w:r>
      <w:r w:rsidR="004A29B6" w:rsidRPr="15C0E731">
        <w:rPr>
          <w:rFonts w:ascii="Times New Roman" w:hAnsi="Times New Roman" w:cs="Times New Roman"/>
          <w:sz w:val="24"/>
          <w:szCs w:val="24"/>
        </w:rPr>
        <w:t>le</w:t>
      </w:r>
      <w:r w:rsidRPr="15C0E731">
        <w:rPr>
          <w:rFonts w:ascii="Times New Roman" w:hAnsi="Times New Roman" w:cs="Times New Roman"/>
          <w:sz w:val="24"/>
          <w:szCs w:val="24"/>
        </w:rPr>
        <w:t xml:space="preserve"> concept de POO</w:t>
      </w:r>
      <w:r w:rsidR="004A29B6" w:rsidRPr="15C0E731">
        <w:rPr>
          <w:rFonts w:ascii="Times New Roman" w:hAnsi="Times New Roman" w:cs="Times New Roman"/>
          <w:sz w:val="24"/>
          <w:szCs w:val="24"/>
        </w:rPr>
        <w:t xml:space="preserve"> ainsi que celui du MVC. Une attention particulière sera faite à la sécurité : formulaire, injection, …</w:t>
      </w:r>
      <w:r>
        <w:br/>
      </w:r>
      <w:r>
        <w:br/>
      </w:r>
      <w:r w:rsidRPr="15C0E731">
        <w:rPr>
          <w:rFonts w:ascii="Times New Roman" w:hAnsi="Times New Roman" w:cs="Times New Roman"/>
          <w:sz w:val="24"/>
          <w:szCs w:val="24"/>
        </w:rPr>
        <w:t>Une méthodologie de tests/</w:t>
      </w:r>
      <w:proofErr w:type="spellStart"/>
      <w:r w:rsidRPr="15C0E731">
        <w:rPr>
          <w:rFonts w:ascii="Times New Roman" w:hAnsi="Times New Roman" w:cs="Times New Roman"/>
          <w:sz w:val="24"/>
          <w:szCs w:val="24"/>
        </w:rPr>
        <w:t>débugs</w:t>
      </w:r>
      <w:proofErr w:type="spellEnd"/>
      <w:r w:rsidRPr="15C0E731">
        <w:rPr>
          <w:rFonts w:ascii="Times New Roman" w:hAnsi="Times New Roman" w:cs="Times New Roman"/>
          <w:sz w:val="24"/>
          <w:szCs w:val="24"/>
        </w:rPr>
        <w:t xml:space="preserve"> devra être imaginé</w:t>
      </w:r>
      <w:r w:rsidR="0D87CDB6" w:rsidRPr="15C0E731">
        <w:rPr>
          <w:rFonts w:ascii="Times New Roman" w:hAnsi="Times New Roman" w:cs="Times New Roman"/>
          <w:sz w:val="24"/>
          <w:szCs w:val="24"/>
        </w:rPr>
        <w:t>e</w:t>
      </w:r>
      <w:r w:rsidRPr="15C0E731">
        <w:rPr>
          <w:rFonts w:ascii="Times New Roman" w:hAnsi="Times New Roman" w:cs="Times New Roman"/>
          <w:sz w:val="24"/>
          <w:szCs w:val="24"/>
        </w:rPr>
        <w:t xml:space="preserve"> et mise en place</w:t>
      </w:r>
      <w:r w:rsidR="004A29B6" w:rsidRPr="15C0E731">
        <w:rPr>
          <w:rFonts w:ascii="Times New Roman" w:hAnsi="Times New Roman" w:cs="Times New Roman"/>
          <w:sz w:val="24"/>
          <w:szCs w:val="24"/>
        </w:rPr>
        <w:t>.</w:t>
      </w:r>
      <w:r>
        <w:br/>
      </w:r>
      <w:r>
        <w:br/>
      </w:r>
      <w:r w:rsidR="00DE745A" w:rsidRPr="15C0E731">
        <w:rPr>
          <w:rFonts w:ascii="Times New Roman" w:hAnsi="Times New Roman" w:cs="Times New Roman"/>
          <w:sz w:val="24"/>
          <w:szCs w:val="24"/>
        </w:rPr>
        <w:t>L</w:t>
      </w:r>
      <w:r w:rsidR="002D17C6" w:rsidRPr="15C0E731">
        <w:rPr>
          <w:rFonts w:ascii="Times New Roman" w:hAnsi="Times New Roman" w:cs="Times New Roman"/>
          <w:sz w:val="24"/>
          <w:szCs w:val="24"/>
        </w:rPr>
        <w:t>a version du langage</w:t>
      </w:r>
      <w:r w:rsidR="00DE745A" w:rsidRPr="15C0E731">
        <w:rPr>
          <w:rFonts w:ascii="Times New Roman" w:hAnsi="Times New Roman" w:cs="Times New Roman"/>
          <w:sz w:val="24"/>
          <w:szCs w:val="24"/>
        </w:rPr>
        <w:t xml:space="preserve"> de programmation utilisé sera </w:t>
      </w:r>
      <w:r w:rsidR="001A4559">
        <w:rPr>
          <w:rFonts w:ascii="Times New Roman" w:hAnsi="Times New Roman" w:cs="Times New Roman"/>
          <w:sz w:val="24"/>
          <w:szCs w:val="24"/>
        </w:rPr>
        <w:t xml:space="preserve">au minimum </w:t>
      </w:r>
      <w:r w:rsidR="00DE745A" w:rsidRPr="15C0E731">
        <w:rPr>
          <w:rFonts w:ascii="Times New Roman" w:hAnsi="Times New Roman" w:cs="Times New Roman"/>
          <w:sz w:val="24"/>
          <w:szCs w:val="24"/>
        </w:rPr>
        <w:t xml:space="preserve">le </w:t>
      </w:r>
      <w:r w:rsidR="004A29B6" w:rsidRPr="15C0E731">
        <w:rPr>
          <w:rFonts w:ascii="Times New Roman" w:hAnsi="Times New Roman" w:cs="Times New Roman"/>
          <w:sz w:val="24"/>
          <w:szCs w:val="24"/>
        </w:rPr>
        <w:t>PHP 8.1.</w:t>
      </w:r>
      <w:r w:rsidRPr="15C0E731">
        <w:rPr>
          <w:rFonts w:ascii="Times New Roman" w:hAnsi="Times New Roman" w:cs="Times New Roman"/>
          <w:sz w:val="24"/>
          <w:szCs w:val="24"/>
        </w:rPr>
        <w:t xml:space="preserve"> Et votre code devra bien entendu être commenté, structuré, lisible, décomposé en fonctions, … </w:t>
      </w:r>
    </w:p>
    <w:p w14:paraId="296415F1" w14:textId="4BFDA71A" w:rsidR="008B5608" w:rsidRDefault="008B5608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D’autres langages comme HTML/CSS par exemple </w:t>
      </w:r>
      <w:r w:rsidR="004A29B6">
        <w:rPr>
          <w:rFonts w:ascii="Times New Roman" w:hAnsi="Times New Roman" w:cs="Times New Roman"/>
          <w:sz w:val="24"/>
          <w:szCs w:val="24"/>
        </w:rPr>
        <w:t>devront</w:t>
      </w:r>
      <w:r>
        <w:rPr>
          <w:rFonts w:ascii="Times New Roman" w:hAnsi="Times New Roman" w:cs="Times New Roman"/>
          <w:sz w:val="24"/>
          <w:szCs w:val="24"/>
        </w:rPr>
        <w:t xml:space="preserve"> être combinés pour votre </w:t>
      </w:r>
      <w:proofErr w:type="spellStart"/>
      <w:r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C84FFB" w14:textId="77777777" w:rsidR="001F14D0" w:rsidRDefault="001F14D0" w:rsidP="00895CF9">
      <w:pPr>
        <w:spacing w:after="56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0B13A95" w14:textId="527515A9" w:rsidR="001F14D0" w:rsidRDefault="001F14D0" w:rsidP="001F14D0">
      <w:pPr>
        <w:pStyle w:val="Paragraphedeliste"/>
        <w:numPr>
          <w:ilvl w:val="0"/>
          <w:numId w:val="9"/>
        </w:numPr>
        <w:spacing w:after="56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guide utilisateur devra expliquer les différents menu</w:t>
      </w:r>
      <w:r w:rsidR="00DE745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E745A" w:rsidRPr="008B5608">
        <w:rPr>
          <w:rFonts w:ascii="Times New Roman" w:hAnsi="Times New Roman" w:cs="Times New Roman"/>
          <w:sz w:val="24"/>
          <w:szCs w:val="24"/>
        </w:rPr>
        <w:t>les différentes</w:t>
      </w:r>
      <w:r w:rsidR="00DE74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mécaniques, règles, spécificités, …</w:t>
      </w:r>
    </w:p>
    <w:p w14:paraId="0838636D" w14:textId="3B46E85E" w:rsidR="0084033F" w:rsidRDefault="004A29B6" w:rsidP="001F14D0">
      <w:pPr>
        <w:pStyle w:val="Paragraphedeliste"/>
        <w:numPr>
          <w:ilvl w:val="0"/>
          <w:numId w:val="9"/>
        </w:numPr>
        <w:spacing w:after="56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="0084033F" w:rsidRPr="078C07EA">
        <w:rPr>
          <w:rFonts w:ascii="Times New Roman" w:hAnsi="Times New Roman" w:cs="Times New Roman"/>
          <w:sz w:val="24"/>
          <w:szCs w:val="24"/>
        </w:rPr>
        <w:t>base de données repren</w:t>
      </w:r>
      <w:r>
        <w:rPr>
          <w:rFonts w:ascii="Times New Roman" w:hAnsi="Times New Roman" w:cs="Times New Roman"/>
          <w:sz w:val="24"/>
          <w:szCs w:val="24"/>
        </w:rPr>
        <w:t>dra</w:t>
      </w:r>
      <w:r w:rsidR="0084033F" w:rsidRPr="078C07EA">
        <w:rPr>
          <w:rFonts w:ascii="Times New Roman" w:hAnsi="Times New Roman" w:cs="Times New Roman"/>
          <w:sz w:val="24"/>
          <w:szCs w:val="24"/>
        </w:rPr>
        <w:t xml:space="preserve"> les informations </w:t>
      </w:r>
      <w:r>
        <w:rPr>
          <w:rFonts w:ascii="Times New Roman" w:hAnsi="Times New Roman" w:cs="Times New Roman"/>
          <w:sz w:val="24"/>
          <w:szCs w:val="24"/>
        </w:rPr>
        <w:t xml:space="preserve">propres à chaque </w:t>
      </w:r>
      <w:r w:rsidR="00E14F91">
        <w:rPr>
          <w:rFonts w:ascii="Times New Roman" w:hAnsi="Times New Roman" w:cs="Times New Roman"/>
          <w:sz w:val="24"/>
          <w:szCs w:val="24"/>
        </w:rPr>
        <w:t>module.</w:t>
      </w:r>
      <w:r w:rsidR="0084033F" w:rsidRPr="078C07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4AFA87" w14:textId="16AECD73" w:rsidR="001F14D0" w:rsidRDefault="00E14F91" w:rsidP="001F14D0">
      <w:pPr>
        <w:pStyle w:val="Titre1"/>
        <w:numPr>
          <w:ilvl w:val="0"/>
          <w:numId w:val="4"/>
        </w:numPr>
      </w:pPr>
      <w:r>
        <w:t>Mise en place et configuration des serveurs</w:t>
      </w:r>
      <w:r w:rsidR="001F14D0">
        <w:t xml:space="preserve"> </w:t>
      </w:r>
    </w:p>
    <w:p w14:paraId="17C048F9" w14:textId="491A40D4" w:rsidR="00326C50" w:rsidRDefault="00326C50" w:rsidP="00326C50">
      <w:pPr>
        <w:spacing w:after="56" w:line="256" w:lineRule="auto"/>
        <w:ind w:left="432"/>
        <w:rPr>
          <w:rFonts w:ascii="Times New Roman" w:hAnsi="Times New Roman" w:cs="Times New Roman"/>
          <w:sz w:val="24"/>
          <w:szCs w:val="24"/>
        </w:rPr>
      </w:pPr>
    </w:p>
    <w:p w14:paraId="46BC3AEB" w14:textId="5D7AA735" w:rsidR="00326C50" w:rsidRDefault="00D1200E" w:rsidP="00326C50">
      <w:pPr>
        <w:spacing w:after="56" w:line="256" w:lineRule="auto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Chaque</w:t>
      </w:r>
      <w:r w:rsidR="00326C50">
        <w:rPr>
          <w:rFonts w:ascii="Times New Roman" w:hAnsi="Times New Roman" w:cs="Times New Roman"/>
          <w:sz w:val="24"/>
          <w:szCs w:val="24"/>
        </w:rPr>
        <w:t xml:space="preserve"> loc</w:t>
      </w:r>
      <w:r w:rsidR="006B3CD0">
        <w:rPr>
          <w:rFonts w:ascii="Times New Roman" w:hAnsi="Times New Roman" w:cs="Times New Roman"/>
          <w:sz w:val="24"/>
          <w:szCs w:val="24"/>
        </w:rPr>
        <w:t>al</w:t>
      </w:r>
      <w:r w:rsidR="00326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sera</w:t>
      </w:r>
      <w:r w:rsidR="00326C50">
        <w:rPr>
          <w:rFonts w:ascii="Times New Roman" w:hAnsi="Times New Roman" w:cs="Times New Roman"/>
          <w:sz w:val="24"/>
          <w:szCs w:val="24"/>
        </w:rPr>
        <w:t xml:space="preserve"> divisé en plusieurs VLAN (1 VLAN par équipe).</w:t>
      </w:r>
    </w:p>
    <w:p w14:paraId="655638A8" w14:textId="77777777" w:rsidR="00326C50" w:rsidRDefault="00326C50" w:rsidP="00D1200E">
      <w:pPr>
        <w:spacing w:after="56" w:line="256" w:lineRule="auto"/>
        <w:rPr>
          <w:rFonts w:ascii="Times New Roman" w:hAnsi="Times New Roman" w:cs="Times New Roman"/>
          <w:sz w:val="24"/>
          <w:szCs w:val="24"/>
        </w:rPr>
      </w:pPr>
    </w:p>
    <w:p w14:paraId="6F1E954C" w14:textId="61FB9635" w:rsidR="00326C50" w:rsidRDefault="00326C50" w:rsidP="00D1200E">
      <w:pPr>
        <w:spacing w:after="56" w:line="256" w:lineRule="auto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faudra prévoir un serveur DHCP afin de distribuer des adresses IP à votre réseau.</w:t>
      </w:r>
      <w:r w:rsidR="00D1200E">
        <w:rPr>
          <w:rFonts w:ascii="Times New Roman" w:hAnsi="Times New Roman" w:cs="Times New Roman"/>
          <w:sz w:val="24"/>
          <w:szCs w:val="24"/>
        </w:rPr>
        <w:t xml:space="preserve"> Ainsi qu’un DNS pour donner des noms à vos différents serveurs.</w:t>
      </w:r>
      <w:r w:rsidRPr="00D1200E">
        <w:rPr>
          <w:rFonts w:ascii="Times New Roman" w:hAnsi="Times New Roman" w:cs="Times New Roman"/>
          <w:sz w:val="24"/>
          <w:szCs w:val="24"/>
        </w:rPr>
        <w:br/>
      </w:r>
    </w:p>
    <w:p w14:paraId="03526F76" w14:textId="2C2285CB" w:rsidR="00326C50" w:rsidRDefault="00326C50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Vous devrez également mettre en place dans chaque équipe un AD permettant à vos utilisateurs de s’authentifier </w:t>
      </w:r>
      <w:r w:rsidR="00D1200E">
        <w:rPr>
          <w:rFonts w:ascii="Times New Roman" w:hAnsi="Times New Roman" w:cs="Times New Roman"/>
          <w:sz w:val="24"/>
          <w:szCs w:val="24"/>
        </w:rPr>
        <w:t>dans votre application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8AB63F" w14:textId="5FFBF721" w:rsidR="00326C50" w:rsidRDefault="00326C50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faudra prévoir des comptes « </w:t>
      </w:r>
      <w:r w:rsidR="00DA7511">
        <w:rPr>
          <w:rFonts w:ascii="Times New Roman" w:hAnsi="Times New Roman" w:cs="Times New Roman"/>
          <w:b/>
          <w:i/>
          <w:sz w:val="24"/>
          <w:szCs w:val="24"/>
        </w:rPr>
        <w:t>User</w:t>
      </w:r>
      <w:r w:rsidRPr="00A127ED">
        <w:rPr>
          <w:rFonts w:ascii="Times New Roman" w:hAnsi="Times New Roman" w:cs="Times New Roman"/>
          <w:b/>
          <w:i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»</w:t>
      </w:r>
      <w:r w:rsidR="00DA7511">
        <w:rPr>
          <w:rFonts w:ascii="Times New Roman" w:hAnsi="Times New Roman" w:cs="Times New Roman"/>
          <w:sz w:val="24"/>
          <w:szCs w:val="24"/>
        </w:rPr>
        <w:t>, « </w:t>
      </w:r>
      <w:r w:rsidR="00DA7511" w:rsidRPr="00DA7511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Modérateur</w:t>
      </w:r>
      <w:r w:rsidR="00DA7511">
        <w:rPr>
          <w:rFonts w:ascii="Times New Roman" w:hAnsi="Times New Roman" w:cs="Times New Roman"/>
          <w:sz w:val="24"/>
          <w:szCs w:val="24"/>
        </w:rPr>
        <w:t> »</w:t>
      </w:r>
      <w:r>
        <w:rPr>
          <w:rFonts w:ascii="Times New Roman" w:hAnsi="Times New Roman" w:cs="Times New Roman"/>
          <w:sz w:val="24"/>
          <w:szCs w:val="24"/>
        </w:rPr>
        <w:t xml:space="preserve"> qui permettront aux utilisateurs </w:t>
      </w:r>
      <w:r w:rsidR="00D1200E">
        <w:rPr>
          <w:rFonts w:ascii="Times New Roman" w:hAnsi="Times New Roman" w:cs="Times New Roman"/>
          <w:sz w:val="24"/>
          <w:szCs w:val="24"/>
        </w:rPr>
        <w:t>d’utiliser votre application</w:t>
      </w:r>
      <w:r w:rsidR="00DA7511">
        <w:rPr>
          <w:rFonts w:ascii="Times New Roman" w:hAnsi="Times New Roman" w:cs="Times New Roman"/>
          <w:sz w:val="24"/>
          <w:szCs w:val="24"/>
        </w:rPr>
        <w:t xml:space="preserve"> avec ces différents rôles</w:t>
      </w:r>
      <w:r w:rsidR="00D1200E">
        <w:rPr>
          <w:rFonts w:ascii="Times New Roman" w:hAnsi="Times New Roman" w:cs="Times New Roman"/>
          <w:sz w:val="24"/>
          <w:szCs w:val="24"/>
        </w:rPr>
        <w:t>. Également des comptes « admin » qui auront accès aux fonctionnalités avancées de votre application.</w:t>
      </w:r>
    </w:p>
    <w:p w14:paraId="4A0E7DF2" w14:textId="2902936B" w:rsidR="00D1200E" w:rsidRDefault="00D1200E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2DE35ED" w14:textId="47C90636" w:rsidR="00D1200E" w:rsidRDefault="00D1200E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serveur Linux </w:t>
      </w:r>
      <w:r w:rsidRPr="009E0BAB">
        <w:rPr>
          <w:rFonts w:ascii="Times New Roman" w:hAnsi="Times New Roman" w:cs="Times New Roman"/>
          <w:b/>
          <w:bCs/>
          <w:sz w:val="24"/>
          <w:szCs w:val="24"/>
        </w:rPr>
        <w:t>judicieusement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0BAB">
        <w:rPr>
          <w:rFonts w:ascii="Times New Roman" w:hAnsi="Times New Roman" w:cs="Times New Roman"/>
          <w:b/>
          <w:bCs/>
          <w:sz w:val="24"/>
          <w:szCs w:val="24"/>
        </w:rPr>
        <w:t>configuré</w:t>
      </w:r>
      <w:r>
        <w:rPr>
          <w:rFonts w:ascii="Times New Roman" w:hAnsi="Times New Roman" w:cs="Times New Roman"/>
          <w:sz w:val="24"/>
          <w:szCs w:val="24"/>
        </w:rPr>
        <w:t xml:space="preserve"> et </w:t>
      </w:r>
      <w:r w:rsidRPr="009E0BAB">
        <w:rPr>
          <w:rFonts w:ascii="Times New Roman" w:hAnsi="Times New Roman" w:cs="Times New Roman"/>
          <w:b/>
          <w:bCs/>
          <w:sz w:val="24"/>
          <w:szCs w:val="24"/>
        </w:rPr>
        <w:t>sécurisé</w:t>
      </w:r>
      <w:r>
        <w:rPr>
          <w:rFonts w:ascii="Times New Roman" w:hAnsi="Times New Roman" w:cs="Times New Roman"/>
          <w:sz w:val="24"/>
          <w:szCs w:val="24"/>
        </w:rPr>
        <w:t>, servira pour l’hébergement de votre serveur web et votre base de données.</w:t>
      </w:r>
      <w:r w:rsidR="00786EF1">
        <w:rPr>
          <w:rFonts w:ascii="Times New Roman" w:hAnsi="Times New Roman" w:cs="Times New Roman"/>
          <w:sz w:val="24"/>
          <w:szCs w:val="24"/>
        </w:rPr>
        <w:t xml:space="preserve"> Votre serveur web devra se trouver dans un dossier /web à la racine de votre </w:t>
      </w:r>
      <w:r w:rsidR="0042138F">
        <w:rPr>
          <w:rFonts w:ascii="Times New Roman" w:hAnsi="Times New Roman" w:cs="Times New Roman"/>
          <w:sz w:val="24"/>
          <w:szCs w:val="24"/>
        </w:rPr>
        <w:t>serveur. (Attention</w:t>
      </w:r>
      <w:r w:rsidR="00F378E5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="00F378E5">
        <w:rPr>
          <w:rFonts w:ascii="Times New Roman" w:hAnsi="Times New Roman" w:cs="Times New Roman"/>
          <w:sz w:val="24"/>
          <w:szCs w:val="24"/>
        </w:rPr>
        <w:t>SeLinux</w:t>
      </w:r>
      <w:proofErr w:type="spellEnd"/>
      <w:r w:rsidR="00F378E5">
        <w:rPr>
          <w:rFonts w:ascii="Times New Roman" w:hAnsi="Times New Roman" w:cs="Times New Roman"/>
          <w:sz w:val="24"/>
          <w:szCs w:val="24"/>
        </w:rPr>
        <w:t>)</w:t>
      </w:r>
    </w:p>
    <w:p w14:paraId="351D650A" w14:textId="77777777" w:rsidR="00326C50" w:rsidRDefault="00326C50" w:rsidP="00D1200E">
      <w:pPr>
        <w:spacing w:after="56" w:line="256" w:lineRule="auto"/>
        <w:rPr>
          <w:rFonts w:ascii="Times New Roman" w:hAnsi="Times New Roman" w:cs="Times New Roman"/>
          <w:sz w:val="24"/>
          <w:szCs w:val="24"/>
        </w:rPr>
      </w:pPr>
    </w:p>
    <w:p w14:paraId="43B9F737" w14:textId="28BABA6C" w:rsidR="00326C50" w:rsidRDefault="00326C50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15C0E731">
        <w:rPr>
          <w:rFonts w:ascii="Times New Roman" w:hAnsi="Times New Roman" w:cs="Times New Roman"/>
          <w:sz w:val="24"/>
          <w:szCs w:val="24"/>
        </w:rPr>
        <w:t>Afin de mettre en place le</w:t>
      </w:r>
      <w:r w:rsidR="00D1200E" w:rsidRPr="15C0E731">
        <w:rPr>
          <w:rFonts w:ascii="Times New Roman" w:hAnsi="Times New Roman" w:cs="Times New Roman"/>
          <w:sz w:val="24"/>
          <w:szCs w:val="24"/>
        </w:rPr>
        <w:t>s</w:t>
      </w:r>
      <w:r w:rsidRPr="15C0E731">
        <w:rPr>
          <w:rFonts w:ascii="Times New Roman" w:hAnsi="Times New Roman" w:cs="Times New Roman"/>
          <w:sz w:val="24"/>
          <w:szCs w:val="24"/>
        </w:rPr>
        <w:t xml:space="preserve"> serveur</w:t>
      </w:r>
      <w:r w:rsidR="2F9FA0CE" w:rsidRPr="15C0E731">
        <w:rPr>
          <w:rFonts w:ascii="Times New Roman" w:hAnsi="Times New Roman" w:cs="Times New Roman"/>
          <w:sz w:val="24"/>
          <w:szCs w:val="24"/>
        </w:rPr>
        <w:t>s</w:t>
      </w:r>
      <w:r w:rsidRPr="15C0E731">
        <w:rPr>
          <w:rFonts w:ascii="Times New Roman" w:hAnsi="Times New Roman" w:cs="Times New Roman"/>
          <w:sz w:val="24"/>
          <w:szCs w:val="24"/>
        </w:rPr>
        <w:t xml:space="preserve"> vous devrez utiliser </w:t>
      </w:r>
      <w:r w:rsidR="00D1200E" w:rsidRPr="15C0E731">
        <w:rPr>
          <w:rFonts w:ascii="Times New Roman" w:hAnsi="Times New Roman" w:cs="Times New Roman"/>
          <w:sz w:val="24"/>
          <w:szCs w:val="24"/>
        </w:rPr>
        <w:t>des</w:t>
      </w:r>
      <w:r w:rsidRPr="15C0E731">
        <w:rPr>
          <w:rFonts w:ascii="Times New Roman" w:hAnsi="Times New Roman" w:cs="Times New Roman"/>
          <w:sz w:val="24"/>
          <w:szCs w:val="24"/>
        </w:rPr>
        <w:t xml:space="preserve"> machine</w:t>
      </w:r>
      <w:r w:rsidR="00D1200E" w:rsidRPr="15C0E731">
        <w:rPr>
          <w:rFonts w:ascii="Times New Roman" w:hAnsi="Times New Roman" w:cs="Times New Roman"/>
          <w:sz w:val="24"/>
          <w:szCs w:val="24"/>
        </w:rPr>
        <w:t>s</w:t>
      </w:r>
      <w:r w:rsidRPr="15C0E731">
        <w:rPr>
          <w:rFonts w:ascii="Times New Roman" w:hAnsi="Times New Roman" w:cs="Times New Roman"/>
          <w:sz w:val="24"/>
          <w:szCs w:val="24"/>
        </w:rPr>
        <w:t xml:space="preserve"> virtuelle</w:t>
      </w:r>
      <w:r w:rsidR="00D1200E" w:rsidRPr="15C0E731">
        <w:rPr>
          <w:rFonts w:ascii="Times New Roman" w:hAnsi="Times New Roman" w:cs="Times New Roman"/>
          <w:sz w:val="24"/>
          <w:szCs w:val="24"/>
        </w:rPr>
        <w:t>s</w:t>
      </w:r>
      <w:r w:rsidRPr="15C0E731">
        <w:rPr>
          <w:rFonts w:ascii="Times New Roman" w:hAnsi="Times New Roman" w:cs="Times New Roman"/>
          <w:sz w:val="24"/>
          <w:szCs w:val="24"/>
        </w:rPr>
        <w:t>. Soit sur votre propre machine soit sur une machine de l’école si vous ne disposez pas d’assez de ressource sur votre machine personnelle.</w:t>
      </w:r>
    </w:p>
    <w:p w14:paraId="1386DF5F" w14:textId="3833F337" w:rsidR="00D1200E" w:rsidRDefault="00D1200E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C064532" w14:textId="57995C30" w:rsidR="00D1200E" w:rsidRDefault="00D1200E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1729327" w14:textId="77777777" w:rsidR="00D1200E" w:rsidRDefault="00D1200E" w:rsidP="00326C50">
      <w:pPr>
        <w:spacing w:after="56" w:line="25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31E1B04" w14:textId="0DE4D98F" w:rsidR="00D129AF" w:rsidRDefault="00DA7511" w:rsidP="0037087B">
      <w:pPr>
        <w:spacing w:after="56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2DDDEF" wp14:editId="4D0DA32B">
            <wp:extent cx="5760720" cy="5760720"/>
            <wp:effectExtent l="0" t="0" r="0" b="0"/>
            <wp:docPr id="1655767197" name="Image 1" descr="Photo sélectionn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sélectionné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29AF" w:rsidSect="00B574E3">
      <w:headerReference w:type="first" r:id="rId20"/>
      <w:footerReference w:type="first" r:id="rId21"/>
      <w:pgSz w:w="11906" w:h="16838"/>
      <w:pgMar w:top="2002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81A12" w14:textId="77777777" w:rsidR="00D94AE2" w:rsidRDefault="00D94AE2" w:rsidP="00E74C91">
      <w:pPr>
        <w:spacing w:line="240" w:lineRule="auto"/>
      </w:pPr>
      <w:r>
        <w:separator/>
      </w:r>
    </w:p>
  </w:endnote>
  <w:endnote w:type="continuationSeparator" w:id="0">
    <w:p w14:paraId="690A3A50" w14:textId="77777777" w:rsidR="00D94AE2" w:rsidRDefault="00D94AE2" w:rsidP="00E74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Sans">
    <w:altName w:val="Times New Roman"/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759373857"/>
      <w:docPartObj>
        <w:docPartGallery w:val="Page Numbers (Bottom of Page)"/>
        <w:docPartUnique/>
      </w:docPartObj>
    </w:sdtPr>
    <w:sdtEndPr/>
    <w:sdtContent>
      <w:p w14:paraId="75A235A5" w14:textId="4FDC2E0A" w:rsidR="00D94AE2" w:rsidRPr="00961916" w:rsidRDefault="00D94AE2">
        <w:pPr>
          <w:pStyle w:val="Pieddepage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Projets interdisciplinaires</w:t>
        </w:r>
        <w:r w:rsidRPr="00961916">
          <w:rPr>
            <w:rFonts w:ascii="Times New Roman" w:hAnsi="Times New Roman" w:cs="Times New Roman"/>
          </w:rPr>
          <w:tab/>
        </w:r>
        <w:r w:rsidRPr="00961916">
          <w:rPr>
            <w:rFonts w:ascii="Times New Roman" w:hAnsi="Times New Roman" w:cs="Times New Roman"/>
          </w:rPr>
          <w:tab/>
        </w:r>
        <w:r w:rsidRPr="00961916">
          <w:rPr>
            <w:rFonts w:ascii="Times New Roman" w:hAnsi="Times New Roman" w:cs="Times New Roman"/>
          </w:rPr>
          <w:fldChar w:fldCharType="begin"/>
        </w:r>
        <w:r w:rsidRPr="00961916">
          <w:rPr>
            <w:rFonts w:ascii="Times New Roman" w:hAnsi="Times New Roman" w:cs="Times New Roman"/>
          </w:rPr>
          <w:instrText>PAGE   \* MERGEFORMAT</w:instrText>
        </w:r>
        <w:r w:rsidRPr="00961916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7</w:t>
        </w:r>
        <w:r w:rsidRPr="0096191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AE585" w14:textId="77777777" w:rsidR="00D94AE2" w:rsidRDefault="00D94AE2" w:rsidP="00627CAB">
    <w:pPr>
      <w:pStyle w:val="Pieddepage"/>
      <w:jc w:val="right"/>
    </w:pPr>
    <w:r w:rsidRPr="00C40EAE">
      <w:rPr>
        <w:noProof/>
        <w:lang w:val="fr-BE" w:eastAsia="fr-BE"/>
      </w:rPr>
      <w:drawing>
        <wp:anchor distT="0" distB="0" distL="114300" distR="114300" simplePos="0" relativeHeight="251651072" behindDoc="0" locked="1" layoutInCell="1" allowOverlap="1" wp14:anchorId="1025EF0F" wp14:editId="1A50D6B6">
          <wp:simplePos x="0" y="0"/>
          <wp:positionH relativeFrom="column">
            <wp:posOffset>-194945</wp:posOffset>
          </wp:positionH>
          <wp:positionV relativeFrom="paragraph">
            <wp:posOffset>-156210</wp:posOffset>
          </wp:positionV>
          <wp:extent cx="2228850" cy="447675"/>
          <wp:effectExtent l="19050" t="0" r="0" b="0"/>
          <wp:wrapThrough wrapText="bothSides">
            <wp:wrapPolygon edited="0">
              <wp:start x="-185" y="0"/>
              <wp:lineTo x="-185" y="21140"/>
              <wp:lineTo x="21600" y="21140"/>
              <wp:lineTo x="21600" y="0"/>
              <wp:lineTo x="-185" y="0"/>
            </wp:wrapPolygon>
          </wp:wrapThrough>
          <wp:docPr id="30" name="Image 3" descr="logo partenai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tenai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885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40EAE">
      <w:rPr>
        <w:noProof/>
        <w:lang w:val="fr-BE" w:eastAsia="fr-BE"/>
      </w:rPr>
      <w:drawing>
        <wp:anchor distT="0" distB="0" distL="114300" distR="114300" simplePos="0" relativeHeight="251654144" behindDoc="0" locked="1" layoutInCell="1" allowOverlap="1" wp14:anchorId="2A49C9CD" wp14:editId="6BCF9476">
          <wp:simplePos x="0" y="0"/>
          <wp:positionH relativeFrom="column">
            <wp:posOffset>-537845</wp:posOffset>
          </wp:positionH>
          <wp:positionV relativeFrom="paragraph">
            <wp:posOffset>-4118610</wp:posOffset>
          </wp:positionV>
          <wp:extent cx="114300" cy="4457700"/>
          <wp:effectExtent l="19050" t="0" r="0" b="0"/>
          <wp:wrapThrough wrapText="bothSides">
            <wp:wrapPolygon edited="0">
              <wp:start x="-3600" y="0"/>
              <wp:lineTo x="-3600" y="21508"/>
              <wp:lineTo x="21600" y="21508"/>
              <wp:lineTo x="21600" y="0"/>
              <wp:lineTo x="-3600" y="0"/>
            </wp:wrapPolygon>
          </wp:wrapThrough>
          <wp:docPr id="31" name="Image 4" descr="Phr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ras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" cy="445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0ED05" w14:textId="77777777" w:rsidR="00D94AE2" w:rsidRDefault="00D94AE2" w:rsidP="00627CAB">
    <w:pPr>
      <w:pStyle w:val="Pieddepage"/>
      <w:jc w:val="right"/>
    </w:pPr>
    <w:r w:rsidRPr="00C40EAE">
      <w:rPr>
        <w:noProof/>
        <w:lang w:val="fr-BE" w:eastAsia="fr-BE"/>
      </w:rPr>
      <w:drawing>
        <wp:anchor distT="0" distB="0" distL="114300" distR="114300" simplePos="0" relativeHeight="251663360" behindDoc="0" locked="1" layoutInCell="1" allowOverlap="1" wp14:anchorId="19BB33EB" wp14:editId="3DC379A4">
          <wp:simplePos x="0" y="0"/>
          <wp:positionH relativeFrom="column">
            <wp:posOffset>-194945</wp:posOffset>
          </wp:positionH>
          <wp:positionV relativeFrom="paragraph">
            <wp:posOffset>-156210</wp:posOffset>
          </wp:positionV>
          <wp:extent cx="2228850" cy="447675"/>
          <wp:effectExtent l="19050" t="0" r="0" b="0"/>
          <wp:wrapThrough wrapText="bothSides">
            <wp:wrapPolygon edited="0">
              <wp:start x="-185" y="0"/>
              <wp:lineTo x="-185" y="21140"/>
              <wp:lineTo x="21600" y="21140"/>
              <wp:lineTo x="21600" y="0"/>
              <wp:lineTo x="-185" y="0"/>
            </wp:wrapPolygon>
          </wp:wrapThrough>
          <wp:docPr id="1" name="Image 3" descr="logo partenai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tenai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885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40EAE">
      <w:rPr>
        <w:noProof/>
        <w:lang w:val="fr-BE" w:eastAsia="fr-BE"/>
      </w:rPr>
      <w:drawing>
        <wp:anchor distT="0" distB="0" distL="114300" distR="114300" simplePos="0" relativeHeight="251669504" behindDoc="0" locked="1" layoutInCell="1" allowOverlap="1" wp14:anchorId="0F1E560F" wp14:editId="19D829E2">
          <wp:simplePos x="0" y="0"/>
          <wp:positionH relativeFrom="column">
            <wp:posOffset>-537845</wp:posOffset>
          </wp:positionH>
          <wp:positionV relativeFrom="paragraph">
            <wp:posOffset>-4118610</wp:posOffset>
          </wp:positionV>
          <wp:extent cx="114300" cy="4457700"/>
          <wp:effectExtent l="19050" t="0" r="0" b="0"/>
          <wp:wrapThrough wrapText="bothSides">
            <wp:wrapPolygon edited="0">
              <wp:start x="-3600" y="0"/>
              <wp:lineTo x="-3600" y="21508"/>
              <wp:lineTo x="21600" y="21508"/>
              <wp:lineTo x="21600" y="0"/>
              <wp:lineTo x="-3600" y="0"/>
            </wp:wrapPolygon>
          </wp:wrapThrough>
          <wp:docPr id="2" name="Image 4" descr="Phr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ras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" cy="445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Enseignants : </w:t>
    </w:r>
    <w:proofErr w:type="spellStart"/>
    <w:r>
      <w:t>Pietrzak</w:t>
    </w:r>
    <w:proofErr w:type="spellEnd"/>
    <w:r>
      <w:t xml:space="preserve"> Yoan – Arnaud David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7839C" w14:textId="77777777" w:rsidR="00D94AE2" w:rsidRDefault="00D94AE2" w:rsidP="00E74C91">
      <w:pPr>
        <w:spacing w:line="240" w:lineRule="auto"/>
      </w:pPr>
      <w:r>
        <w:separator/>
      </w:r>
    </w:p>
  </w:footnote>
  <w:footnote w:type="continuationSeparator" w:id="0">
    <w:p w14:paraId="6217A9C6" w14:textId="77777777" w:rsidR="00D94AE2" w:rsidRDefault="00D94AE2" w:rsidP="00E74C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55858" w14:textId="1D3851AE" w:rsidR="00D94AE2" w:rsidRPr="0053650B" w:rsidRDefault="00D94AE2" w:rsidP="0094572F">
    <w:pPr>
      <w:pStyle w:val="Contenudetableau"/>
      <w:snapToGrid w:val="0"/>
      <w:jc w:val="right"/>
      <w:rPr>
        <w:rFonts w:ascii="Arial Narrow" w:hAnsi="Arial Narrow"/>
      </w:rPr>
    </w:pPr>
    <w:r w:rsidRPr="0053650B">
      <w:rPr>
        <w:rFonts w:ascii="Arial Narrow" w:hAnsi="Arial Narrow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BAB3345" wp14:editId="01DACB77">
              <wp:simplePos x="0" y="0"/>
              <wp:positionH relativeFrom="column">
                <wp:posOffset>-320675</wp:posOffset>
              </wp:positionH>
              <wp:positionV relativeFrom="paragraph">
                <wp:posOffset>-65405</wp:posOffset>
              </wp:positionV>
              <wp:extent cx="1258570" cy="645160"/>
              <wp:effectExtent l="0" t="0" r="0" b="2540"/>
              <wp:wrapSquare wrapText="bothSides"/>
              <wp:docPr id="3" name="Group 7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58570" cy="645160"/>
                        <a:chOff x="0" y="0"/>
                        <a:chExt cx="1738122" cy="944118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0" y="3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7ACEE" w14:textId="77777777" w:rsidR="00D94AE2" w:rsidRDefault="00D94AE2" w:rsidP="0094572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" name="Rectangle 6"/>
                      <wps:cNvSpPr/>
                      <wps:spPr>
                        <a:xfrm>
                          <a:off x="0" y="1789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A9A554" w14:textId="77777777" w:rsidR="00D94AE2" w:rsidRDefault="00D94AE2" w:rsidP="0094572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" y="0"/>
                          <a:ext cx="1736598" cy="9441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AB3345" id="Group 779" o:spid="_x0000_s1027" style="position:absolute;left:0;text-align:left;margin-left:-25.25pt;margin-top:-5.15pt;width:99.1pt;height:50.8pt;z-index:251657216" coordsize="17381,944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">
              <v:rect id="Rectangle 4" o:spid="_x0000_s1028" style="position:absolute;top:3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65A7ACEE" w14:textId="77777777" w:rsidR="00D94AE2" w:rsidRDefault="00D94AE2" w:rsidP="0094572F">
                      <w:r>
                        <w:t xml:space="preserve"> </w:t>
                      </w:r>
                    </w:p>
                  </w:txbxContent>
                </v:textbox>
              </v:rect>
              <v:rect id="Rectangle 6" o:spid="_x0000_s1029" style="position:absolute;top:17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22A9A554" w14:textId="77777777" w:rsidR="00D94AE2" w:rsidRDefault="00D94AE2" w:rsidP="0094572F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30" type="#_x0000_t75" style="position:absolute;left:15;width:17366;height:9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AD5A4E">
      <w:rPr>
        <w:rFonts w:ascii="Arial Narrow" w:hAnsi="Arial Narrow"/>
        <w:noProof/>
      </w:rPr>
      <w:t>Bloc 2</w:t>
    </w:r>
    <w:r w:rsidRPr="0053650B">
      <w:rPr>
        <w:rFonts w:ascii="Arial Narrow" w:hAnsi="Arial Narrow"/>
        <w:noProof/>
      </w:rPr>
      <w:t xml:space="preserve"> </w:t>
    </w:r>
    <w:r w:rsidRPr="0053650B">
      <w:rPr>
        <w:rFonts w:ascii="Arial Narrow" w:hAnsi="Arial Narrow"/>
      </w:rPr>
      <w:t xml:space="preserve">Bachelier en Informatique </w:t>
    </w:r>
  </w:p>
  <w:p w14:paraId="05EADEB5" w14:textId="3893AFD3" w:rsidR="00D94AE2" w:rsidRPr="0053650B" w:rsidRDefault="00560A62" w:rsidP="0094572F">
    <w:pPr>
      <w:pStyle w:val="En-tte"/>
      <w:jc w:val="right"/>
      <w:rPr>
        <w:rFonts w:ascii="Arial Narrow" w:hAnsi="Arial Narrow"/>
        <w:lang w:val="fr-BE"/>
      </w:rPr>
    </w:pPr>
    <w:r>
      <w:rPr>
        <w:rFonts w:ascii="Arial Narrow" w:hAnsi="Arial Narrow"/>
      </w:rPr>
      <w:t>Orientation</w:t>
    </w:r>
    <w:r w:rsidR="00D94AE2" w:rsidRPr="0053650B">
      <w:rPr>
        <w:rFonts w:ascii="Arial Narrow" w:hAnsi="Arial Narrow"/>
      </w:rPr>
      <w:t xml:space="preserve"> </w:t>
    </w:r>
    <w:r w:rsidR="00AD5A4E">
      <w:rPr>
        <w:rFonts w:ascii="Arial Narrow" w:hAnsi="Arial Narrow"/>
      </w:rPr>
      <w:t>r</w:t>
    </w:r>
    <w:r w:rsidR="00D94AE2" w:rsidRPr="0053650B">
      <w:rPr>
        <w:rFonts w:ascii="Arial Narrow" w:hAnsi="Arial Narrow"/>
      </w:rPr>
      <w:t xml:space="preserve">éseaux et </w:t>
    </w:r>
    <w:r w:rsidR="00AD5A4E">
      <w:rPr>
        <w:rFonts w:ascii="Arial Narrow" w:hAnsi="Arial Narrow"/>
      </w:rPr>
      <w:t>t</w:t>
    </w:r>
    <w:r w:rsidR="00D94AE2" w:rsidRPr="0053650B">
      <w:rPr>
        <w:rFonts w:ascii="Arial Narrow" w:hAnsi="Arial Narrow"/>
      </w:rPr>
      <w:t>élécommunications</w:t>
    </w:r>
  </w:p>
  <w:p w14:paraId="1E6E8076" w14:textId="77777777" w:rsidR="00D94AE2" w:rsidRDefault="00D94AE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D3416" w14:textId="51824FD8" w:rsidR="00D94AE2" w:rsidRPr="005914AB" w:rsidRDefault="00D94AE2" w:rsidP="00627CAB">
    <w:pPr>
      <w:pStyle w:val="entteHeh"/>
      <w:jc w:val="right"/>
      <w:rPr>
        <w:sz w:val="28"/>
        <w:szCs w:val="28"/>
      </w:rPr>
    </w:pPr>
    <w:r>
      <w:rPr>
        <w:lang w:val="fr-BE" w:eastAsia="fr-BE"/>
      </w:rPr>
      <w:drawing>
        <wp:anchor distT="0" distB="0" distL="114300" distR="114300" simplePos="0" relativeHeight="251648000" behindDoc="1" locked="0" layoutInCell="1" allowOverlap="1" wp14:anchorId="41BC4F33" wp14:editId="70372F7E">
          <wp:simplePos x="0" y="0"/>
          <wp:positionH relativeFrom="column">
            <wp:posOffset>-537845</wp:posOffset>
          </wp:positionH>
          <wp:positionV relativeFrom="paragraph">
            <wp:posOffset>1905</wp:posOffset>
          </wp:positionV>
          <wp:extent cx="895350" cy="895350"/>
          <wp:effectExtent l="0" t="0" r="0" b="0"/>
          <wp:wrapTight wrapText="bothSides">
            <wp:wrapPolygon edited="0">
              <wp:start x="0" y="0"/>
              <wp:lineTo x="0" y="21140"/>
              <wp:lineTo x="21140" y="21140"/>
              <wp:lineTo x="21140" y="0"/>
              <wp:lineTo x="0" y="0"/>
            </wp:wrapPolygon>
          </wp:wrapTight>
          <wp:docPr id="29" name="Imag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HEH-rvb-bi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sz w:val="28"/>
        <w:szCs w:val="28"/>
      </w:rPr>
      <w:t>Année académique 202</w:t>
    </w:r>
    <w:r w:rsidR="00FF464C">
      <w:rPr>
        <w:sz w:val="28"/>
        <w:szCs w:val="28"/>
      </w:rPr>
      <w:t>3</w:t>
    </w:r>
    <w:r>
      <w:rPr>
        <w:sz w:val="28"/>
        <w:szCs w:val="28"/>
      </w:rPr>
      <w:t>-202</w:t>
    </w:r>
    <w:r w:rsidR="00FF464C">
      <w:rPr>
        <w:sz w:val="28"/>
        <w:szCs w:val="28"/>
      </w:rPr>
      <w:t>4</w:t>
    </w:r>
  </w:p>
  <w:p w14:paraId="56540CFA" w14:textId="77777777" w:rsidR="00D94AE2" w:rsidRDefault="00D94AE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B3DF7" w14:textId="77777777" w:rsidR="00D94AE2" w:rsidRPr="005914AB" w:rsidRDefault="00D94AE2" w:rsidP="00627CAB">
    <w:pPr>
      <w:pStyle w:val="entteHeh"/>
      <w:jc w:val="right"/>
      <w:rPr>
        <w:sz w:val="28"/>
        <w:szCs w:val="28"/>
      </w:rPr>
    </w:pPr>
    <w:r>
      <w:tab/>
    </w:r>
  </w:p>
  <w:p w14:paraId="1334DF29" w14:textId="77777777" w:rsidR="00D94AE2" w:rsidRDefault="00D94AE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2E3046C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B21F57"/>
    <w:multiLevelType w:val="hybridMultilevel"/>
    <w:tmpl w:val="3BDA8530"/>
    <w:lvl w:ilvl="0" w:tplc="C9AE8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F185E"/>
    <w:multiLevelType w:val="multilevel"/>
    <w:tmpl w:val="08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BE155E"/>
    <w:multiLevelType w:val="multilevel"/>
    <w:tmpl w:val="08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D60A43"/>
    <w:multiLevelType w:val="multilevel"/>
    <w:tmpl w:val="5B705EC8"/>
    <w:lvl w:ilvl="0">
      <w:start w:val="1"/>
      <w:numFmt w:val="decimal"/>
      <w:pStyle w:val="En-ttedetabledesmatires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8A63CD0"/>
    <w:multiLevelType w:val="hybridMultilevel"/>
    <w:tmpl w:val="FC3A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F4E26"/>
    <w:multiLevelType w:val="hybridMultilevel"/>
    <w:tmpl w:val="00F0588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13C6295"/>
    <w:multiLevelType w:val="hybridMultilevel"/>
    <w:tmpl w:val="D494C31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C534CA1"/>
    <w:multiLevelType w:val="hybridMultilevel"/>
    <w:tmpl w:val="AD065FE0"/>
    <w:lvl w:ilvl="0" w:tplc="54D8626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07124"/>
    <w:multiLevelType w:val="multilevel"/>
    <w:tmpl w:val="694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5"/>
  </w:num>
  <w:num w:numId="7">
    <w:abstractNumId w:val="8"/>
  </w:num>
  <w:num w:numId="8">
    <w:abstractNumId w:val="1"/>
  </w:num>
  <w:num w:numId="9">
    <w:abstractNumId w:val="6"/>
  </w:num>
  <w:num w:numId="10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08"/>
  <w:hyphenationZone w:val="425"/>
  <w:drawingGridHorizontalSpacing w:val="284"/>
  <w:drawingGridVerticalSpacing w:val="284"/>
  <w:doNotUseMarginsForDrawingGridOrigin/>
  <w:drawingGridHorizontalOrigin w:val="567"/>
  <w:drawingGridVerticalOrigin w:val="567"/>
  <w:characterSpacingControl w:val="doNotCompress"/>
  <w:hdrShapeDefaults>
    <o:shapedefaults v:ext="edit" spidmax="2050">
      <o:colormru v:ext="edit" colors="#c9011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F19"/>
    <w:rsid w:val="00006975"/>
    <w:rsid w:val="00035DFF"/>
    <w:rsid w:val="0004358A"/>
    <w:rsid w:val="00054EA2"/>
    <w:rsid w:val="0006166F"/>
    <w:rsid w:val="0007521F"/>
    <w:rsid w:val="00077DA7"/>
    <w:rsid w:val="00086CCC"/>
    <w:rsid w:val="000907F8"/>
    <w:rsid w:val="00092013"/>
    <w:rsid w:val="000B4BA2"/>
    <w:rsid w:val="000B523E"/>
    <w:rsid w:val="000D0095"/>
    <w:rsid w:val="000D2AA9"/>
    <w:rsid w:val="000E34F4"/>
    <w:rsid w:val="000E7B53"/>
    <w:rsid w:val="000F2EEA"/>
    <w:rsid w:val="000F4D6E"/>
    <w:rsid w:val="000F527A"/>
    <w:rsid w:val="00101ABB"/>
    <w:rsid w:val="00112D54"/>
    <w:rsid w:val="00116B6D"/>
    <w:rsid w:val="001237A7"/>
    <w:rsid w:val="00144E99"/>
    <w:rsid w:val="001573BE"/>
    <w:rsid w:val="001642ED"/>
    <w:rsid w:val="00190E65"/>
    <w:rsid w:val="001937B6"/>
    <w:rsid w:val="001A4559"/>
    <w:rsid w:val="001B3DE9"/>
    <w:rsid w:val="001B584C"/>
    <w:rsid w:val="001C5257"/>
    <w:rsid w:val="001D0D49"/>
    <w:rsid w:val="001F14D0"/>
    <w:rsid w:val="00212CFF"/>
    <w:rsid w:val="00220410"/>
    <w:rsid w:val="00230883"/>
    <w:rsid w:val="00235CD4"/>
    <w:rsid w:val="00252121"/>
    <w:rsid w:val="00255FE9"/>
    <w:rsid w:val="00272E64"/>
    <w:rsid w:val="00275353"/>
    <w:rsid w:val="00285B14"/>
    <w:rsid w:val="002A7425"/>
    <w:rsid w:val="002B34B1"/>
    <w:rsid w:val="002B3DB4"/>
    <w:rsid w:val="002C2C17"/>
    <w:rsid w:val="002D1504"/>
    <w:rsid w:val="002D1756"/>
    <w:rsid w:val="002D17C6"/>
    <w:rsid w:val="002D3BF1"/>
    <w:rsid w:val="002E6472"/>
    <w:rsid w:val="002F4271"/>
    <w:rsid w:val="002F4E9A"/>
    <w:rsid w:val="003017BE"/>
    <w:rsid w:val="00303203"/>
    <w:rsid w:val="00303BA5"/>
    <w:rsid w:val="0031028F"/>
    <w:rsid w:val="0031395F"/>
    <w:rsid w:val="003233C3"/>
    <w:rsid w:val="003255E5"/>
    <w:rsid w:val="00326C50"/>
    <w:rsid w:val="003368EE"/>
    <w:rsid w:val="00352222"/>
    <w:rsid w:val="0036314B"/>
    <w:rsid w:val="00365013"/>
    <w:rsid w:val="0037080C"/>
    <w:rsid w:val="0037087B"/>
    <w:rsid w:val="0037102E"/>
    <w:rsid w:val="003745FA"/>
    <w:rsid w:val="00393A5B"/>
    <w:rsid w:val="003A01FD"/>
    <w:rsid w:val="003A203A"/>
    <w:rsid w:val="003A35D3"/>
    <w:rsid w:val="003A75E0"/>
    <w:rsid w:val="003B0548"/>
    <w:rsid w:val="003C73E3"/>
    <w:rsid w:val="003C79EE"/>
    <w:rsid w:val="003F3D61"/>
    <w:rsid w:val="003F6579"/>
    <w:rsid w:val="00414C4F"/>
    <w:rsid w:val="0042138F"/>
    <w:rsid w:val="00431D1F"/>
    <w:rsid w:val="00434D18"/>
    <w:rsid w:val="00443019"/>
    <w:rsid w:val="004459F8"/>
    <w:rsid w:val="00462D92"/>
    <w:rsid w:val="00472D15"/>
    <w:rsid w:val="00473379"/>
    <w:rsid w:val="00494F99"/>
    <w:rsid w:val="004A08AD"/>
    <w:rsid w:val="004A29B6"/>
    <w:rsid w:val="004B7F4E"/>
    <w:rsid w:val="005066C2"/>
    <w:rsid w:val="00510C0D"/>
    <w:rsid w:val="00542065"/>
    <w:rsid w:val="00560A62"/>
    <w:rsid w:val="00560B77"/>
    <w:rsid w:val="005769D1"/>
    <w:rsid w:val="00586433"/>
    <w:rsid w:val="005914AB"/>
    <w:rsid w:val="00592F4A"/>
    <w:rsid w:val="005A0937"/>
    <w:rsid w:val="005A26AF"/>
    <w:rsid w:val="005A3428"/>
    <w:rsid w:val="005A6D0E"/>
    <w:rsid w:val="005B0D03"/>
    <w:rsid w:val="005C134A"/>
    <w:rsid w:val="005C1ABC"/>
    <w:rsid w:val="005D76DA"/>
    <w:rsid w:val="005E0592"/>
    <w:rsid w:val="005E6999"/>
    <w:rsid w:val="005F19B1"/>
    <w:rsid w:val="005F626F"/>
    <w:rsid w:val="0060150A"/>
    <w:rsid w:val="00604597"/>
    <w:rsid w:val="00607C6C"/>
    <w:rsid w:val="0062309C"/>
    <w:rsid w:val="00627CAB"/>
    <w:rsid w:val="00643186"/>
    <w:rsid w:val="00643B10"/>
    <w:rsid w:val="00644A50"/>
    <w:rsid w:val="00653F19"/>
    <w:rsid w:val="006558BA"/>
    <w:rsid w:val="006750E2"/>
    <w:rsid w:val="00686337"/>
    <w:rsid w:val="006A6556"/>
    <w:rsid w:val="006A74F3"/>
    <w:rsid w:val="006B3CD0"/>
    <w:rsid w:val="006B7393"/>
    <w:rsid w:val="006C2CF6"/>
    <w:rsid w:val="006C60C6"/>
    <w:rsid w:val="006D2DAC"/>
    <w:rsid w:val="006E37DD"/>
    <w:rsid w:val="006E4A94"/>
    <w:rsid w:val="006E4F22"/>
    <w:rsid w:val="006E6E60"/>
    <w:rsid w:val="006F2CBC"/>
    <w:rsid w:val="006F43A7"/>
    <w:rsid w:val="006F4F25"/>
    <w:rsid w:val="00707FB0"/>
    <w:rsid w:val="007147EA"/>
    <w:rsid w:val="00720B03"/>
    <w:rsid w:val="007252EC"/>
    <w:rsid w:val="00730412"/>
    <w:rsid w:val="00753C56"/>
    <w:rsid w:val="00754EDA"/>
    <w:rsid w:val="00761F01"/>
    <w:rsid w:val="00763EC5"/>
    <w:rsid w:val="007706AE"/>
    <w:rsid w:val="00772983"/>
    <w:rsid w:val="00783E75"/>
    <w:rsid w:val="00786EF1"/>
    <w:rsid w:val="00795112"/>
    <w:rsid w:val="007B73A7"/>
    <w:rsid w:val="007C40A2"/>
    <w:rsid w:val="007D7A91"/>
    <w:rsid w:val="008022C1"/>
    <w:rsid w:val="00813EFF"/>
    <w:rsid w:val="0082597C"/>
    <w:rsid w:val="00827E02"/>
    <w:rsid w:val="00832231"/>
    <w:rsid w:val="0084033F"/>
    <w:rsid w:val="00843CF4"/>
    <w:rsid w:val="008505C4"/>
    <w:rsid w:val="00851354"/>
    <w:rsid w:val="00857156"/>
    <w:rsid w:val="00861479"/>
    <w:rsid w:val="00862D86"/>
    <w:rsid w:val="00865ABA"/>
    <w:rsid w:val="00873051"/>
    <w:rsid w:val="0087379C"/>
    <w:rsid w:val="008812CC"/>
    <w:rsid w:val="0088154E"/>
    <w:rsid w:val="008910EE"/>
    <w:rsid w:val="00893A95"/>
    <w:rsid w:val="00895CF9"/>
    <w:rsid w:val="008B5608"/>
    <w:rsid w:val="008D083A"/>
    <w:rsid w:val="008D1F82"/>
    <w:rsid w:val="008D772D"/>
    <w:rsid w:val="008E3C99"/>
    <w:rsid w:val="008E4B4E"/>
    <w:rsid w:val="008E6E97"/>
    <w:rsid w:val="008F5DF5"/>
    <w:rsid w:val="009057EB"/>
    <w:rsid w:val="0092098D"/>
    <w:rsid w:val="009246A2"/>
    <w:rsid w:val="00931F1E"/>
    <w:rsid w:val="00935458"/>
    <w:rsid w:val="00940D93"/>
    <w:rsid w:val="0094212D"/>
    <w:rsid w:val="0094572F"/>
    <w:rsid w:val="00947223"/>
    <w:rsid w:val="009536EE"/>
    <w:rsid w:val="00956CA5"/>
    <w:rsid w:val="00961916"/>
    <w:rsid w:val="00963149"/>
    <w:rsid w:val="0098299B"/>
    <w:rsid w:val="00984FDA"/>
    <w:rsid w:val="009866A6"/>
    <w:rsid w:val="00986F54"/>
    <w:rsid w:val="0099363C"/>
    <w:rsid w:val="009B1844"/>
    <w:rsid w:val="009C0720"/>
    <w:rsid w:val="009C6D00"/>
    <w:rsid w:val="009D0773"/>
    <w:rsid w:val="009D3182"/>
    <w:rsid w:val="009E0BAB"/>
    <w:rsid w:val="009F3218"/>
    <w:rsid w:val="00A01DC8"/>
    <w:rsid w:val="00A160C0"/>
    <w:rsid w:val="00A27A4D"/>
    <w:rsid w:val="00A40A0A"/>
    <w:rsid w:val="00A41B7C"/>
    <w:rsid w:val="00A42E8D"/>
    <w:rsid w:val="00A511B7"/>
    <w:rsid w:val="00A56F88"/>
    <w:rsid w:val="00A640D7"/>
    <w:rsid w:val="00A7045B"/>
    <w:rsid w:val="00A76634"/>
    <w:rsid w:val="00A90F78"/>
    <w:rsid w:val="00AA49D6"/>
    <w:rsid w:val="00AB06F1"/>
    <w:rsid w:val="00AB646A"/>
    <w:rsid w:val="00AC6444"/>
    <w:rsid w:val="00AD5A4E"/>
    <w:rsid w:val="00AE2571"/>
    <w:rsid w:val="00AF0411"/>
    <w:rsid w:val="00AF2796"/>
    <w:rsid w:val="00B04D7A"/>
    <w:rsid w:val="00B05BFF"/>
    <w:rsid w:val="00B10066"/>
    <w:rsid w:val="00B1211E"/>
    <w:rsid w:val="00B14C98"/>
    <w:rsid w:val="00B21B2A"/>
    <w:rsid w:val="00B34D31"/>
    <w:rsid w:val="00B36CC3"/>
    <w:rsid w:val="00B47B4F"/>
    <w:rsid w:val="00B574E3"/>
    <w:rsid w:val="00B963C4"/>
    <w:rsid w:val="00B973DB"/>
    <w:rsid w:val="00BB0F96"/>
    <w:rsid w:val="00BB19AC"/>
    <w:rsid w:val="00BC273C"/>
    <w:rsid w:val="00BD1F71"/>
    <w:rsid w:val="00BD5042"/>
    <w:rsid w:val="00BE16F2"/>
    <w:rsid w:val="00BF2679"/>
    <w:rsid w:val="00C01029"/>
    <w:rsid w:val="00C03974"/>
    <w:rsid w:val="00C12FBC"/>
    <w:rsid w:val="00C162A1"/>
    <w:rsid w:val="00C270B2"/>
    <w:rsid w:val="00C40EAE"/>
    <w:rsid w:val="00C51631"/>
    <w:rsid w:val="00C636E1"/>
    <w:rsid w:val="00C64456"/>
    <w:rsid w:val="00C76B2B"/>
    <w:rsid w:val="00C91C28"/>
    <w:rsid w:val="00C9563C"/>
    <w:rsid w:val="00CA0EDA"/>
    <w:rsid w:val="00CA279B"/>
    <w:rsid w:val="00CB1B0A"/>
    <w:rsid w:val="00CB440E"/>
    <w:rsid w:val="00CB6C07"/>
    <w:rsid w:val="00CC4945"/>
    <w:rsid w:val="00CD4F4F"/>
    <w:rsid w:val="00CE2199"/>
    <w:rsid w:val="00D00976"/>
    <w:rsid w:val="00D00C57"/>
    <w:rsid w:val="00D0538D"/>
    <w:rsid w:val="00D1200E"/>
    <w:rsid w:val="00D129AF"/>
    <w:rsid w:val="00D133BC"/>
    <w:rsid w:val="00D45F92"/>
    <w:rsid w:val="00D77F60"/>
    <w:rsid w:val="00D85950"/>
    <w:rsid w:val="00D937AF"/>
    <w:rsid w:val="00D94AE2"/>
    <w:rsid w:val="00DA2EEB"/>
    <w:rsid w:val="00DA38F6"/>
    <w:rsid w:val="00DA7511"/>
    <w:rsid w:val="00DB425F"/>
    <w:rsid w:val="00DE745A"/>
    <w:rsid w:val="00E00A04"/>
    <w:rsid w:val="00E048FA"/>
    <w:rsid w:val="00E07201"/>
    <w:rsid w:val="00E11A89"/>
    <w:rsid w:val="00E14F91"/>
    <w:rsid w:val="00E276C5"/>
    <w:rsid w:val="00E27F37"/>
    <w:rsid w:val="00E313B0"/>
    <w:rsid w:val="00E32498"/>
    <w:rsid w:val="00E363F8"/>
    <w:rsid w:val="00E406B8"/>
    <w:rsid w:val="00E47F79"/>
    <w:rsid w:val="00E51683"/>
    <w:rsid w:val="00E55B12"/>
    <w:rsid w:val="00E7194E"/>
    <w:rsid w:val="00E74C91"/>
    <w:rsid w:val="00EA76D7"/>
    <w:rsid w:val="00EC3C2D"/>
    <w:rsid w:val="00EC5E9D"/>
    <w:rsid w:val="00ED450B"/>
    <w:rsid w:val="00ED62EB"/>
    <w:rsid w:val="00EF05CE"/>
    <w:rsid w:val="00EF5F29"/>
    <w:rsid w:val="00F01C53"/>
    <w:rsid w:val="00F06B95"/>
    <w:rsid w:val="00F11A8D"/>
    <w:rsid w:val="00F30E73"/>
    <w:rsid w:val="00F378E5"/>
    <w:rsid w:val="00F601DD"/>
    <w:rsid w:val="00F85492"/>
    <w:rsid w:val="00F87832"/>
    <w:rsid w:val="00FA4B0F"/>
    <w:rsid w:val="00FA6AB2"/>
    <w:rsid w:val="00FB1597"/>
    <w:rsid w:val="00FB66C8"/>
    <w:rsid w:val="00FC0ED1"/>
    <w:rsid w:val="00FC438B"/>
    <w:rsid w:val="00FD2037"/>
    <w:rsid w:val="00FE2812"/>
    <w:rsid w:val="00FF464C"/>
    <w:rsid w:val="03B38C37"/>
    <w:rsid w:val="078C07EA"/>
    <w:rsid w:val="0B1ED2A0"/>
    <w:rsid w:val="0CF7C1CC"/>
    <w:rsid w:val="0D87CDB6"/>
    <w:rsid w:val="11399756"/>
    <w:rsid w:val="11C324B2"/>
    <w:rsid w:val="15C0E731"/>
    <w:rsid w:val="175CB792"/>
    <w:rsid w:val="1928139C"/>
    <w:rsid w:val="24CFE85E"/>
    <w:rsid w:val="2582EADE"/>
    <w:rsid w:val="27FDD3D2"/>
    <w:rsid w:val="28669E4F"/>
    <w:rsid w:val="292CC608"/>
    <w:rsid w:val="2F9FA0CE"/>
    <w:rsid w:val="312CBF80"/>
    <w:rsid w:val="3704534D"/>
    <w:rsid w:val="39A89E4E"/>
    <w:rsid w:val="3C80E4E5"/>
    <w:rsid w:val="3D4DF0BC"/>
    <w:rsid w:val="52977D8E"/>
    <w:rsid w:val="5B95AF86"/>
    <w:rsid w:val="63FADB5A"/>
    <w:rsid w:val="6D036120"/>
    <w:rsid w:val="6D096E41"/>
    <w:rsid w:val="7FFCB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90119"/>
    </o:shapedefaults>
    <o:shapelayout v:ext="edit">
      <o:idmap v:ext="edit" data="2"/>
    </o:shapelayout>
  </w:shapeDefaults>
  <w:decimalSymbol w:val=","/>
  <w:listSeparator w:val=";"/>
  <w14:docId w14:val="12948681"/>
  <w15:docId w15:val="{83E269C2-6E20-416D-A551-3AFE5911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1479"/>
    <w:pPr>
      <w:spacing w:after="0"/>
      <w:contextualSpacing/>
    </w:pPr>
  </w:style>
  <w:style w:type="paragraph" w:styleId="Titre1">
    <w:name w:val="heading 1"/>
    <w:basedOn w:val="Listenumros"/>
    <w:next w:val="Normal"/>
    <w:link w:val="Titre1Car"/>
    <w:uiPriority w:val="9"/>
    <w:qFormat/>
    <w:rsid w:val="00795112"/>
    <w:pPr>
      <w:keepNext/>
      <w:keepLines/>
      <w:numPr>
        <w:numId w:val="3"/>
      </w:numPr>
      <w:pBdr>
        <w:bottom w:val="single" w:sz="12" w:space="1" w:color="auto"/>
      </w:pBdr>
      <w:spacing w:before="240"/>
      <w:outlineLvl w:val="0"/>
    </w:pPr>
    <w:rPr>
      <w:rFonts w:ascii="Comic Sans MS" w:eastAsiaTheme="majorEastAsia" w:hAnsi="Comic Sans MS" w:cstheme="majorBidi"/>
      <w:b/>
      <w:sz w:val="28"/>
      <w:szCs w:val="32"/>
    </w:rPr>
  </w:style>
  <w:style w:type="paragraph" w:styleId="Titre2">
    <w:name w:val="heading 2"/>
    <w:basedOn w:val="Listenumros"/>
    <w:next w:val="Normal"/>
    <w:link w:val="Titre2Car"/>
    <w:uiPriority w:val="9"/>
    <w:unhideWhenUsed/>
    <w:qFormat/>
    <w:rsid w:val="00753C56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6579"/>
    <w:pPr>
      <w:keepNext/>
      <w:keepLines/>
      <w:numPr>
        <w:ilvl w:val="2"/>
        <w:numId w:val="3"/>
      </w:numPr>
      <w:spacing w:before="4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95112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112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112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11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11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112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semiHidden/>
    <w:unhideWhenUsed/>
    <w:rsid w:val="00753C56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795112"/>
    <w:rPr>
      <w:rFonts w:ascii="Comic Sans MS" w:eastAsiaTheme="majorEastAsia" w:hAnsi="Comic Sans MS" w:cstheme="majorBidi"/>
      <w:b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53C5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F657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951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11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1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951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7951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951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4C91"/>
  </w:style>
  <w:style w:type="paragraph" w:styleId="Pieddepage">
    <w:name w:val="footer"/>
    <w:basedOn w:val="Normal"/>
    <w:link w:val="PieddepageC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4C91"/>
  </w:style>
  <w:style w:type="paragraph" w:styleId="Textedebulles">
    <w:name w:val="Balloon Text"/>
    <w:basedOn w:val="Normal"/>
    <w:link w:val="TextedebullesCar"/>
    <w:uiPriority w:val="99"/>
    <w:semiHidden/>
    <w:unhideWhenUsed/>
    <w:rsid w:val="00E74C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4C91"/>
    <w:rPr>
      <w:rFonts w:ascii="Tahoma" w:hAnsi="Tahoma" w:cs="Tahoma"/>
      <w:sz w:val="16"/>
      <w:szCs w:val="16"/>
    </w:rPr>
  </w:style>
  <w:style w:type="paragraph" w:customStyle="1" w:styleId="entteHeh">
    <w:name w:val="en tête Heh"/>
    <w:basedOn w:val="En-tte"/>
    <w:link w:val="entteHehCar"/>
    <w:qFormat/>
    <w:rsid w:val="009B1844"/>
    <w:pPr>
      <w:ind w:left="-850"/>
    </w:pPr>
    <w:rPr>
      <w:noProof/>
      <w:lang w:eastAsia="fr-FR"/>
    </w:rPr>
  </w:style>
  <w:style w:type="character" w:customStyle="1" w:styleId="entteHehCar">
    <w:name w:val="en tête Heh Car"/>
    <w:basedOn w:val="En-tteCar"/>
    <w:link w:val="entteHeh"/>
    <w:rsid w:val="009B1844"/>
    <w:rPr>
      <w:noProof/>
      <w:lang w:eastAsia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9B18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B1844"/>
    <w:rPr>
      <w:rFonts w:ascii="Tahoma" w:hAnsi="Tahoma" w:cs="Tahoma"/>
      <w:sz w:val="16"/>
      <w:szCs w:val="16"/>
    </w:rPr>
  </w:style>
  <w:style w:type="paragraph" w:customStyle="1" w:styleId="Contenudetableau">
    <w:name w:val="Contenu de tableau"/>
    <w:basedOn w:val="Normal"/>
    <w:uiPriority w:val="99"/>
    <w:rsid w:val="0094572F"/>
    <w:pPr>
      <w:widowControl w:val="0"/>
      <w:suppressLineNumbers/>
      <w:suppressAutoHyphens/>
      <w:spacing w:line="240" w:lineRule="auto"/>
      <w:contextualSpacing w:val="0"/>
    </w:pPr>
    <w:rPr>
      <w:rFonts w:ascii="Times" w:eastAsia="DejaVuSans" w:hAnsi="Times" w:cs="Times New Roman"/>
      <w:kern w:val="1"/>
      <w:sz w:val="24"/>
      <w:szCs w:val="24"/>
      <w:lang w:val="fr-BE" w:eastAsia="fr-BE"/>
    </w:rPr>
  </w:style>
  <w:style w:type="character" w:styleId="Numrodepage">
    <w:name w:val="page number"/>
    <w:basedOn w:val="Policepardfaut"/>
    <w:rsid w:val="0094572F"/>
  </w:style>
  <w:style w:type="table" w:styleId="Grilledutableau">
    <w:name w:val="Table Grid"/>
    <w:basedOn w:val="TableauNormal"/>
    <w:rsid w:val="009457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BE"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EA76D7"/>
    <w:pPr>
      <w:numPr>
        <w:numId w:val="2"/>
      </w:numPr>
      <w:spacing w:line="259" w:lineRule="auto"/>
      <w:contextualSpacing w:val="0"/>
      <w:outlineLvl w:val="9"/>
    </w:pPr>
    <w:rPr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EA76D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A76D7"/>
    <w:rPr>
      <w:color w:val="0000FF" w:themeColor="hyperlink"/>
      <w:u w:val="single"/>
    </w:rPr>
  </w:style>
  <w:style w:type="paragraph" w:styleId="Sansinterligne">
    <w:name w:val="No Spacing"/>
    <w:aliases w:val="Titre - Table des matières"/>
    <w:uiPriority w:val="1"/>
    <w:qFormat/>
    <w:rsid w:val="00006975"/>
    <w:pPr>
      <w:spacing w:after="0" w:line="240" w:lineRule="auto"/>
      <w:contextualSpacing/>
    </w:pPr>
    <w:rPr>
      <w:b/>
      <w:color w:val="548DD4" w:themeColor="text2" w:themeTint="99"/>
      <w:sz w:val="28"/>
      <w:u w:val="single"/>
    </w:rPr>
  </w:style>
  <w:style w:type="paragraph" w:styleId="Paragraphedeliste">
    <w:name w:val="List Paragraph"/>
    <w:basedOn w:val="Normal"/>
    <w:uiPriority w:val="34"/>
    <w:qFormat/>
    <w:rsid w:val="00006975"/>
    <w:pPr>
      <w:ind w:left="720"/>
    </w:pPr>
  </w:style>
  <w:style w:type="paragraph" w:styleId="TM2">
    <w:name w:val="toc 2"/>
    <w:basedOn w:val="Normal"/>
    <w:next w:val="Normal"/>
    <w:autoRedefine/>
    <w:uiPriority w:val="39"/>
    <w:unhideWhenUsed/>
    <w:rsid w:val="00006975"/>
    <w:pPr>
      <w:spacing w:after="100"/>
      <w:ind w:left="220"/>
    </w:pPr>
  </w:style>
  <w:style w:type="paragraph" w:customStyle="1" w:styleId="Sousparagraphe">
    <w:name w:val="Sous paragraphe"/>
    <w:basedOn w:val="Titre1"/>
    <w:link w:val="SousparagrapheCar"/>
    <w:uiPriority w:val="99"/>
    <w:qFormat/>
    <w:rsid w:val="00961916"/>
    <w:pPr>
      <w:keepLines w:val="0"/>
      <w:numPr>
        <w:numId w:val="0"/>
      </w:numPr>
      <w:pBdr>
        <w:bottom w:val="none" w:sz="0" w:space="0" w:color="auto"/>
      </w:pBdr>
      <w:spacing w:before="0" w:line="240" w:lineRule="auto"/>
      <w:ind w:left="705" w:hanging="360"/>
      <w:contextualSpacing w:val="0"/>
    </w:pPr>
    <w:rPr>
      <w:rFonts w:ascii="Times New Roman" w:eastAsia="Times New Roman" w:hAnsi="Times New Roman" w:cs="Times New Roman"/>
      <w:bCs/>
      <w:color w:val="000000"/>
      <w:sz w:val="24"/>
      <w:szCs w:val="24"/>
      <w:lang w:eastAsia="fr-FR"/>
    </w:rPr>
  </w:style>
  <w:style w:type="character" w:customStyle="1" w:styleId="SousparagrapheCar">
    <w:name w:val="Sous paragraphe Car"/>
    <w:basedOn w:val="Titre1Car"/>
    <w:link w:val="Sousparagraphe"/>
    <w:uiPriority w:val="99"/>
    <w:rsid w:val="00961916"/>
    <w:rPr>
      <w:rFonts w:ascii="Times New Roman" w:eastAsia="Times New Roman" w:hAnsi="Times New Roman" w:cs="Times New Roman"/>
      <w:b/>
      <w:bCs/>
      <w:color w:val="000000"/>
      <w:sz w:val="24"/>
      <w:szCs w:val="24"/>
      <w:lang w:eastAsia="fr-FR"/>
    </w:rPr>
  </w:style>
  <w:style w:type="character" w:styleId="Lienhypertextesuivivisit">
    <w:name w:val="FollowedHyperlink"/>
    <w:basedOn w:val="Policepardfaut"/>
    <w:semiHidden/>
    <w:unhideWhenUsed/>
    <w:rsid w:val="00D77F6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77F60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77F60"/>
    <w:pPr>
      <w:spacing w:after="100"/>
      <w:ind w:left="44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77F60"/>
    <w:pPr>
      <w:spacing w:line="240" w:lineRule="auto"/>
      <w:contextualSpacing w:val="0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77F6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link w:val="TitreCar"/>
    <w:uiPriority w:val="99"/>
    <w:qFormat/>
    <w:rsid w:val="00D77F60"/>
    <w:pPr>
      <w:spacing w:line="240" w:lineRule="auto"/>
      <w:contextualSpacing w:val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TitreCar">
    <w:name w:val="Titre Car"/>
    <w:basedOn w:val="Policepardfaut"/>
    <w:link w:val="Titre"/>
    <w:uiPriority w:val="99"/>
    <w:rsid w:val="00D77F60"/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footnotedescriptionChar">
    <w:name w:val="footnote description Char"/>
    <w:link w:val="footnotedescription"/>
    <w:locked/>
    <w:rsid w:val="00D77F60"/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paragraph" w:customStyle="1" w:styleId="footnotedescription">
    <w:name w:val="footnote description"/>
    <w:next w:val="Normal"/>
    <w:link w:val="footnotedescriptionChar"/>
    <w:rsid w:val="00D77F60"/>
    <w:pPr>
      <w:spacing w:after="0" w:line="256" w:lineRule="auto"/>
    </w:pPr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character" w:styleId="Appelnotedebasdep">
    <w:name w:val="footnote reference"/>
    <w:semiHidden/>
    <w:unhideWhenUsed/>
    <w:rsid w:val="00D77F60"/>
    <w:rPr>
      <w:vertAlign w:val="superscript"/>
    </w:rPr>
  </w:style>
  <w:style w:type="character" w:customStyle="1" w:styleId="footnotemark">
    <w:name w:val="footnote mark"/>
    <w:rsid w:val="00D77F60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table" w:styleId="TableauGrille5Fonc-Accentuation6">
    <w:name w:val="Grid Table 5 Dark Accent 6"/>
    <w:basedOn w:val="TableauNormal"/>
    <w:uiPriority w:val="50"/>
    <w:rsid w:val="00D77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lev">
    <w:name w:val="Strong"/>
    <w:basedOn w:val="Policepardfaut"/>
    <w:uiPriority w:val="22"/>
    <w:qFormat/>
    <w:rsid w:val="00D77F60"/>
    <w:rPr>
      <w:b/>
      <w:bCs/>
    </w:rPr>
  </w:style>
  <w:style w:type="table" w:styleId="TableauListe3-Accentuation1">
    <w:name w:val="List Table 3 Accent 1"/>
    <w:basedOn w:val="TableauNormal"/>
    <w:uiPriority w:val="48"/>
    <w:rsid w:val="00BB0F9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A90F7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M4">
    <w:name w:val="toc 4"/>
    <w:basedOn w:val="Normal"/>
    <w:next w:val="Normal"/>
    <w:autoRedefine/>
    <w:uiPriority w:val="39"/>
    <w:unhideWhenUsed/>
    <w:rsid w:val="00A56F88"/>
    <w:pPr>
      <w:spacing w:after="100" w:line="259" w:lineRule="auto"/>
      <w:ind w:left="660"/>
      <w:contextualSpacing w:val="0"/>
    </w:pPr>
    <w:rPr>
      <w:rFonts w:eastAsiaTheme="minorEastAsia"/>
      <w:lang w:val="fr-BE" w:eastAsia="fr-BE"/>
    </w:rPr>
  </w:style>
  <w:style w:type="paragraph" w:styleId="TM5">
    <w:name w:val="toc 5"/>
    <w:basedOn w:val="Normal"/>
    <w:next w:val="Normal"/>
    <w:autoRedefine/>
    <w:uiPriority w:val="39"/>
    <w:unhideWhenUsed/>
    <w:rsid w:val="00A56F88"/>
    <w:pPr>
      <w:spacing w:after="100" w:line="259" w:lineRule="auto"/>
      <w:ind w:left="880"/>
      <w:contextualSpacing w:val="0"/>
    </w:pPr>
    <w:rPr>
      <w:rFonts w:eastAsiaTheme="minorEastAsia"/>
      <w:lang w:val="fr-BE" w:eastAsia="fr-BE"/>
    </w:rPr>
  </w:style>
  <w:style w:type="paragraph" w:styleId="TM6">
    <w:name w:val="toc 6"/>
    <w:basedOn w:val="Normal"/>
    <w:next w:val="Normal"/>
    <w:autoRedefine/>
    <w:uiPriority w:val="39"/>
    <w:unhideWhenUsed/>
    <w:rsid w:val="00A56F88"/>
    <w:pPr>
      <w:spacing w:after="100" w:line="259" w:lineRule="auto"/>
      <w:ind w:left="1100"/>
      <w:contextualSpacing w:val="0"/>
    </w:pPr>
    <w:rPr>
      <w:rFonts w:eastAsiaTheme="minorEastAsia"/>
      <w:lang w:val="fr-BE" w:eastAsia="fr-BE"/>
    </w:rPr>
  </w:style>
  <w:style w:type="paragraph" w:styleId="TM7">
    <w:name w:val="toc 7"/>
    <w:basedOn w:val="Normal"/>
    <w:next w:val="Normal"/>
    <w:autoRedefine/>
    <w:uiPriority w:val="39"/>
    <w:unhideWhenUsed/>
    <w:rsid w:val="00A56F88"/>
    <w:pPr>
      <w:spacing w:after="100" w:line="259" w:lineRule="auto"/>
      <w:ind w:left="1320"/>
      <w:contextualSpacing w:val="0"/>
    </w:pPr>
    <w:rPr>
      <w:rFonts w:eastAsiaTheme="minorEastAsia"/>
      <w:lang w:val="fr-BE" w:eastAsia="fr-BE"/>
    </w:rPr>
  </w:style>
  <w:style w:type="paragraph" w:styleId="TM8">
    <w:name w:val="toc 8"/>
    <w:basedOn w:val="Normal"/>
    <w:next w:val="Normal"/>
    <w:autoRedefine/>
    <w:uiPriority w:val="39"/>
    <w:unhideWhenUsed/>
    <w:rsid w:val="00A56F88"/>
    <w:pPr>
      <w:spacing w:after="100" w:line="259" w:lineRule="auto"/>
      <w:ind w:left="1540"/>
      <w:contextualSpacing w:val="0"/>
    </w:pPr>
    <w:rPr>
      <w:rFonts w:eastAsiaTheme="minorEastAsia"/>
      <w:lang w:val="fr-BE" w:eastAsia="fr-BE"/>
    </w:rPr>
  </w:style>
  <w:style w:type="paragraph" w:styleId="TM9">
    <w:name w:val="toc 9"/>
    <w:basedOn w:val="Normal"/>
    <w:next w:val="Normal"/>
    <w:autoRedefine/>
    <w:uiPriority w:val="39"/>
    <w:unhideWhenUsed/>
    <w:rsid w:val="00A56F88"/>
    <w:pPr>
      <w:spacing w:after="100" w:line="259" w:lineRule="auto"/>
      <w:ind w:left="1760"/>
      <w:contextualSpacing w:val="0"/>
    </w:pPr>
    <w:rPr>
      <w:rFonts w:eastAsiaTheme="minorEastAsia"/>
      <w:lang w:val="fr-BE" w:eastAsia="fr-BE"/>
    </w:rPr>
  </w:style>
  <w:style w:type="paragraph" w:styleId="Lgende">
    <w:name w:val="caption"/>
    <w:basedOn w:val="Normal"/>
    <w:next w:val="Normal"/>
    <w:uiPriority w:val="35"/>
    <w:unhideWhenUsed/>
    <w:qFormat/>
    <w:rsid w:val="006A74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NormalTable0">
    <w:name w:val="Normal Table0"/>
    <w:uiPriority w:val="2"/>
    <w:semiHidden/>
    <w:unhideWhenUsed/>
    <w:qFormat/>
    <w:rsid w:val="00E313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313B0"/>
    <w:pPr>
      <w:widowControl w:val="0"/>
      <w:autoSpaceDE w:val="0"/>
      <w:autoSpaceDN w:val="0"/>
      <w:spacing w:line="240" w:lineRule="auto"/>
      <w:contextualSpacing w:val="0"/>
    </w:pPr>
    <w:rPr>
      <w:rFonts w:ascii="Calibri" w:eastAsia="Calibri" w:hAnsi="Calibri" w:cs="Calibri"/>
      <w:lang w:val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A38F6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2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mailto:erwin.desmet@heh.be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mailto:antoine.malaise@heh.b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antoine.malaise@heh.be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n\AppData\Local\Microsoft\Windows\Temporary%20Internet%20Files\Content.Outlook\SMQRVNCA\En%20t&#234;te%20informat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036CC2830E4EAAC58B3CD627D795" ma:contentTypeVersion="0" ma:contentTypeDescription="Crée un document." ma:contentTypeScope="" ma:versionID="101aad18244eed199d6ec16851d1fc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a7a4d20d44597f96235e784c98db57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E60CFF-2938-41A8-B73F-4D268F85380A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f98f6dc7-e16b-4f46-b8b1-e680fb8adbf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4501F7E-9126-481D-A3ED-827A288893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2E566-4021-4C97-B832-A36A68BF5557}"/>
</file>

<file path=customXml/itemProps4.xml><?xml version="1.0" encoding="utf-8"?>
<ds:datastoreItem xmlns:ds="http://schemas.openxmlformats.org/officeDocument/2006/customXml" ds:itemID="{CBEBAD8F-F91E-4FC2-9402-5CA70A09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 tête informatique.dotx</Template>
  <TotalTime>66</TotalTime>
  <Pages>7</Pages>
  <Words>1366</Words>
  <Characters>7513</Characters>
  <Application>Microsoft Office Word</Application>
  <DocSecurity>0</DocSecurity>
  <Lines>62</Lines>
  <Paragraphs>17</Paragraphs>
  <ScaleCrop>false</ScaleCrop>
  <Company>HEH</Company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</dc:creator>
  <cp:keywords/>
  <dc:description/>
  <cp:lastModifiedBy>MALAISE Antoine</cp:lastModifiedBy>
  <cp:revision>65</cp:revision>
  <cp:lastPrinted>2020-03-10T12:17:00Z</cp:lastPrinted>
  <dcterms:created xsi:type="dcterms:W3CDTF">2021-08-29T06:08:00Z</dcterms:created>
  <dcterms:modified xsi:type="dcterms:W3CDTF">2023-12-18T07:36:00Z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0x010100DB10036CC2830E4EAAC58B3CD627D795</vt:lpwstr>
  </property>
</Properties>
</file>