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21C49" w14:textId="170CDC74" w:rsidR="0054429B" w:rsidRDefault="0054429B" w:rsidP="0054429B">
      <w:pPr>
        <w:pStyle w:val="Sansinterligne"/>
      </w:pPr>
      <w:bookmarkStart w:id="0" w:name="_Toc118731979"/>
      <w:r>
        <w:t xml:space="preserve">Module </w:t>
      </w:r>
      <w:r w:rsidR="0003466F">
        <w:t>9</w:t>
      </w:r>
      <w:r>
        <w:t xml:space="preserve"> : gestion </w:t>
      </w:r>
      <w:r w:rsidR="00154DBE">
        <w:t>des activités pour les enfants</w:t>
      </w:r>
    </w:p>
    <w:p w14:paraId="5023D977" w14:textId="0A5A95C2" w:rsidR="0054429B" w:rsidRDefault="0054429B" w:rsidP="0054429B">
      <w:pPr>
        <w:pStyle w:val="Sansinterligne"/>
      </w:pPr>
    </w:p>
    <w:p w14:paraId="1B82D977" w14:textId="77777777" w:rsidR="00DF1CB1" w:rsidRDefault="00DF1CB1" w:rsidP="00DF1CB1">
      <w:pPr>
        <w:pStyle w:val="Sous-titre"/>
      </w:pPr>
      <w:r>
        <w:t>Description du module :</w:t>
      </w:r>
    </w:p>
    <w:p w14:paraId="05DD6EF2" w14:textId="5807DF12" w:rsidR="00DF1CB1" w:rsidRDefault="00DF1CB1" w:rsidP="00DF1CB1">
      <w:r>
        <w:t>Ce module va permettre la gestion des différentes activités</w:t>
      </w:r>
      <w:r>
        <w:t xml:space="preserve"> destinées aux enfants. Les </w:t>
      </w:r>
      <w:r w:rsidR="00387385">
        <w:t xml:space="preserve">utilisateurs pourront réserver des activités pour leurs enfants. L’administrateur mettra à disposition des clients </w:t>
      </w:r>
      <w:r w:rsidR="00222ADA">
        <w:t>différentes activités destinées aux enfants.</w:t>
      </w:r>
      <w:r w:rsidR="0035765D">
        <w:t xml:space="preserve"> Chaque activité est gérée par un modérateur</w:t>
      </w:r>
      <w:r w:rsidR="00F5594E">
        <w:t xml:space="preserve">, il validera les réservations pour son activité. Le modérateur s’occupera de </w:t>
      </w:r>
      <w:r w:rsidR="00F335A1">
        <w:t>poster des photos et vidéos à destination des parents pour qu’ils puissent suivre les activités de leurs enfants. Les activités sont regroupées en thème défini par l’administrateur.</w:t>
      </w:r>
    </w:p>
    <w:p w14:paraId="1AF5DCAF" w14:textId="77777777" w:rsidR="00DF1CB1" w:rsidRDefault="00DF1CB1" w:rsidP="00DF1CB1"/>
    <w:p w14:paraId="651FE3D6" w14:textId="77777777" w:rsidR="00DF1CB1" w:rsidRDefault="00DF1CB1" w:rsidP="00DF1CB1">
      <w:pPr>
        <w:pStyle w:val="Sous-titre"/>
      </w:pPr>
      <w:r>
        <w:t>Fonctionnalités par rôles :</w:t>
      </w:r>
    </w:p>
    <w:p w14:paraId="137486C6" w14:textId="77777777" w:rsidR="00DF1CB1" w:rsidRDefault="00DF1CB1" w:rsidP="00DF1CB1"/>
    <w:p w14:paraId="78632155" w14:textId="77777777" w:rsidR="00DF1CB1" w:rsidRDefault="00DF1CB1" w:rsidP="00DF1CB1">
      <w:r>
        <w:t>Administrateur :</w:t>
      </w:r>
    </w:p>
    <w:p w14:paraId="0E02BE0E" w14:textId="77777777" w:rsidR="00DF1CB1" w:rsidRDefault="00DF1CB1" w:rsidP="00DF1CB1"/>
    <w:p w14:paraId="1A41E273" w14:textId="77777777" w:rsidR="00DF1CB1" w:rsidRDefault="00DF1CB1" w:rsidP="00DF1CB1">
      <w:pPr>
        <w:pStyle w:val="Paragraphedeliste"/>
        <w:numPr>
          <w:ilvl w:val="0"/>
          <w:numId w:val="13"/>
        </w:numPr>
      </w:pPr>
      <w:r>
        <w:t>Ajouter / modifier / supprimer des activités ;</w:t>
      </w:r>
    </w:p>
    <w:p w14:paraId="6C991491" w14:textId="77777777" w:rsidR="00DF1CB1" w:rsidRDefault="00DF1CB1" w:rsidP="00DF1CB1">
      <w:pPr>
        <w:pStyle w:val="Paragraphedeliste"/>
        <w:numPr>
          <w:ilvl w:val="0"/>
          <w:numId w:val="13"/>
        </w:numPr>
      </w:pPr>
      <w:r>
        <w:t>Ajouter / modifier / supprimer des thèmes ;</w:t>
      </w:r>
    </w:p>
    <w:p w14:paraId="4DD94379" w14:textId="77777777" w:rsidR="00DF1CB1" w:rsidRDefault="00DF1CB1" w:rsidP="00DF1CB1">
      <w:pPr>
        <w:pStyle w:val="Paragraphedeliste"/>
        <w:numPr>
          <w:ilvl w:val="0"/>
          <w:numId w:val="13"/>
        </w:numPr>
      </w:pPr>
      <w:r>
        <w:t>Consulter en temps réel le taux de remplissage des activités ;</w:t>
      </w:r>
    </w:p>
    <w:p w14:paraId="22FE605C" w14:textId="77777777" w:rsidR="00DF1CB1" w:rsidRDefault="00DF1CB1" w:rsidP="00DF1CB1">
      <w:pPr>
        <w:pStyle w:val="Paragraphedeliste"/>
        <w:numPr>
          <w:ilvl w:val="0"/>
          <w:numId w:val="13"/>
        </w:numPr>
      </w:pPr>
      <w:r>
        <w:t>Consulter les statistiques globales des activités pour améliorer le parc ;</w:t>
      </w:r>
    </w:p>
    <w:p w14:paraId="2D2861F5" w14:textId="77777777" w:rsidR="00F335A1" w:rsidRDefault="00F335A1" w:rsidP="00F335A1">
      <w:pPr>
        <w:pStyle w:val="Paragraphedeliste"/>
      </w:pPr>
    </w:p>
    <w:p w14:paraId="49B11ADE" w14:textId="21BA41DB" w:rsidR="00F335A1" w:rsidRDefault="00F335A1" w:rsidP="00F335A1">
      <w:r>
        <w:t>Modérateur ;</w:t>
      </w:r>
    </w:p>
    <w:p w14:paraId="38F1408C" w14:textId="77777777" w:rsidR="00F335A1" w:rsidRDefault="00F335A1" w:rsidP="00F335A1"/>
    <w:p w14:paraId="5B8086C2" w14:textId="77777777" w:rsidR="00F335A1" w:rsidRDefault="00F335A1" w:rsidP="00F335A1">
      <w:pPr>
        <w:pStyle w:val="Paragraphedeliste"/>
        <w:numPr>
          <w:ilvl w:val="0"/>
          <w:numId w:val="19"/>
        </w:numPr>
      </w:pPr>
      <w:r>
        <w:t>Accepter / refuser des réservations d’activité ;</w:t>
      </w:r>
    </w:p>
    <w:p w14:paraId="0EEF9BAE" w14:textId="4B0D642E" w:rsidR="00F335A1" w:rsidRDefault="00574CE3" w:rsidP="00F335A1">
      <w:pPr>
        <w:pStyle w:val="Paragraphedeliste"/>
        <w:numPr>
          <w:ilvl w:val="0"/>
          <w:numId w:val="19"/>
        </w:numPr>
      </w:pPr>
      <w:r>
        <w:t>Poster des photos ou vidéos à destination des parents ;</w:t>
      </w:r>
    </w:p>
    <w:p w14:paraId="4C0A71B3" w14:textId="45112E4C" w:rsidR="00574CE3" w:rsidRDefault="00574CE3" w:rsidP="00F335A1">
      <w:pPr>
        <w:pStyle w:val="Paragraphedeliste"/>
        <w:numPr>
          <w:ilvl w:val="0"/>
          <w:numId w:val="19"/>
        </w:numPr>
      </w:pPr>
      <w:r>
        <w:t>Contacter les parents en cas de problèmes.</w:t>
      </w:r>
    </w:p>
    <w:p w14:paraId="09C3A023" w14:textId="77777777" w:rsidR="00F335A1" w:rsidRDefault="00F335A1" w:rsidP="00574CE3">
      <w:pPr>
        <w:pStyle w:val="Paragraphedeliste"/>
      </w:pPr>
    </w:p>
    <w:p w14:paraId="13C37660" w14:textId="77777777" w:rsidR="00DF1CB1" w:rsidRDefault="00DF1CB1" w:rsidP="00DF1CB1"/>
    <w:p w14:paraId="4CA10941" w14:textId="77777777" w:rsidR="00DF1CB1" w:rsidRDefault="00DF1CB1" w:rsidP="00DF1CB1"/>
    <w:p w14:paraId="58ECEE49" w14:textId="77777777" w:rsidR="00DF1CB1" w:rsidRDefault="00DF1CB1" w:rsidP="00DF1CB1">
      <w:r>
        <w:t>Utilisateur :</w:t>
      </w:r>
    </w:p>
    <w:p w14:paraId="147E4109" w14:textId="77777777" w:rsidR="00DF1CB1" w:rsidRDefault="00DF1CB1" w:rsidP="00DF1CB1"/>
    <w:p w14:paraId="4A91B9EE" w14:textId="77777777" w:rsidR="00DF1CB1" w:rsidRDefault="00DF1CB1" w:rsidP="00DF1CB1">
      <w:pPr>
        <w:pStyle w:val="Paragraphedeliste"/>
        <w:numPr>
          <w:ilvl w:val="0"/>
          <w:numId w:val="12"/>
        </w:numPr>
        <w:spacing w:after="56" w:line="256" w:lineRule="auto"/>
      </w:pPr>
      <w:r>
        <w:t>Consulter les différentes activités du parc selon divers filtres (thèmes, horaires, …) ;</w:t>
      </w:r>
    </w:p>
    <w:p w14:paraId="5396BA20" w14:textId="77777777" w:rsidR="00DF1CB1" w:rsidRDefault="00DF1CB1" w:rsidP="00DF1CB1">
      <w:pPr>
        <w:pStyle w:val="Paragraphedeliste"/>
        <w:numPr>
          <w:ilvl w:val="0"/>
          <w:numId w:val="12"/>
        </w:numPr>
        <w:spacing w:after="56" w:line="256" w:lineRule="auto"/>
      </w:pPr>
      <w:r>
        <w:t>Réserver une activité ;</w:t>
      </w:r>
    </w:p>
    <w:p w14:paraId="586F2F39" w14:textId="77777777" w:rsidR="00DF1CB1" w:rsidRDefault="00DF1CB1" w:rsidP="00DF1CB1">
      <w:pPr>
        <w:pStyle w:val="Paragraphedeliste"/>
        <w:numPr>
          <w:ilvl w:val="0"/>
          <w:numId w:val="12"/>
        </w:numPr>
        <w:spacing w:after="56" w:line="256" w:lineRule="auto"/>
      </w:pPr>
      <w:r>
        <w:t>Recevoir une notification d’acceptation de la réservation ainsi qu’un QR code permettant de rentrer dans l’activité ;</w:t>
      </w:r>
    </w:p>
    <w:p w14:paraId="48A3C67B" w14:textId="15E613EC" w:rsidR="00574CE3" w:rsidRDefault="00574CE3" w:rsidP="00DF1CB1">
      <w:pPr>
        <w:pStyle w:val="Paragraphedeliste"/>
        <w:numPr>
          <w:ilvl w:val="0"/>
          <w:numId w:val="12"/>
        </w:numPr>
        <w:spacing w:after="56" w:line="256" w:lineRule="auto"/>
      </w:pPr>
      <w:r>
        <w:t xml:space="preserve">Consulter les </w:t>
      </w:r>
      <w:r w:rsidR="001D7323">
        <w:t>photos et vidéos de ses enfants pendant leurs activités ;</w:t>
      </w:r>
    </w:p>
    <w:p w14:paraId="3C737021" w14:textId="77777777" w:rsidR="00DF1CB1" w:rsidRDefault="00DF1CB1" w:rsidP="00DF1CB1">
      <w:pPr>
        <w:pStyle w:val="Paragraphedeliste"/>
        <w:numPr>
          <w:ilvl w:val="0"/>
          <w:numId w:val="12"/>
        </w:numPr>
        <w:spacing w:after="56" w:line="256" w:lineRule="auto"/>
      </w:pPr>
      <w:r>
        <w:t>Modifier / annuler une réservation maximum 2j avant celle-ci ;</w:t>
      </w:r>
    </w:p>
    <w:p w14:paraId="1FFC0675" w14:textId="229066D6" w:rsidR="0001290D" w:rsidRDefault="0001290D" w:rsidP="003C39B2"/>
    <w:p w14:paraId="3CD959E9" w14:textId="795B0882" w:rsidR="003C39B2" w:rsidRDefault="003C39B2" w:rsidP="003C39B2"/>
    <w:p w14:paraId="6DF3B471" w14:textId="62068C8D" w:rsidR="00C2379D" w:rsidRDefault="00C2379D" w:rsidP="00313CC0">
      <w:pPr>
        <w:pStyle w:val="Paragraphedeliste"/>
        <w:spacing w:after="56" w:line="256" w:lineRule="auto"/>
      </w:pPr>
    </w:p>
    <w:bookmarkEnd w:id="0"/>
    <w:sectPr w:rsidR="00C2379D" w:rsidSect="0054429B">
      <w:headerReference w:type="first" r:id="rId11"/>
      <w:footerReference w:type="first" r:id="rId12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81A12" w14:textId="77777777" w:rsidR="00BA0D25" w:rsidRDefault="00BA0D25" w:rsidP="00E74C91">
      <w:pPr>
        <w:spacing w:line="240" w:lineRule="auto"/>
      </w:pPr>
      <w:r>
        <w:separator/>
      </w:r>
    </w:p>
  </w:endnote>
  <w:endnote w:type="continuationSeparator" w:id="0">
    <w:p w14:paraId="690A3A50" w14:textId="77777777" w:rsidR="00BA0D25" w:rsidRDefault="00BA0D25" w:rsidP="00E74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Sans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0ED05" w14:textId="77777777" w:rsidR="00BA0D25" w:rsidRDefault="00BA0D25" w:rsidP="00627CAB">
    <w:pPr>
      <w:pStyle w:val="Pieddepage"/>
      <w:jc w:val="right"/>
    </w:pPr>
    <w:r w:rsidRPr="00C40EAE">
      <w:rPr>
        <w:noProof/>
        <w:lang w:val="fr-BE" w:eastAsia="fr-BE"/>
      </w:rPr>
      <w:drawing>
        <wp:anchor distT="0" distB="0" distL="114300" distR="114300" simplePos="0" relativeHeight="251663360" behindDoc="0" locked="1" layoutInCell="1" allowOverlap="1" wp14:anchorId="19BB33EB" wp14:editId="3DC379A4">
          <wp:simplePos x="0" y="0"/>
          <wp:positionH relativeFrom="column">
            <wp:posOffset>-194945</wp:posOffset>
          </wp:positionH>
          <wp:positionV relativeFrom="paragraph">
            <wp:posOffset>-156210</wp:posOffset>
          </wp:positionV>
          <wp:extent cx="2228850" cy="447675"/>
          <wp:effectExtent l="19050" t="0" r="0" b="0"/>
          <wp:wrapThrough wrapText="bothSides">
            <wp:wrapPolygon edited="0">
              <wp:start x="-185" y="0"/>
              <wp:lineTo x="-185" y="21140"/>
              <wp:lineTo x="21600" y="21140"/>
              <wp:lineTo x="21600" y="0"/>
              <wp:lineTo x="-185" y="0"/>
            </wp:wrapPolygon>
          </wp:wrapThrough>
          <wp:docPr id="1" name="Image 3" descr="logo partenai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tenai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885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40EAE">
      <w:rPr>
        <w:noProof/>
        <w:lang w:val="fr-BE" w:eastAsia="fr-BE"/>
      </w:rPr>
      <w:drawing>
        <wp:anchor distT="0" distB="0" distL="114300" distR="114300" simplePos="0" relativeHeight="251669504" behindDoc="0" locked="1" layoutInCell="1" allowOverlap="1" wp14:anchorId="0F1E560F" wp14:editId="19D829E2">
          <wp:simplePos x="0" y="0"/>
          <wp:positionH relativeFrom="column">
            <wp:posOffset>-537845</wp:posOffset>
          </wp:positionH>
          <wp:positionV relativeFrom="paragraph">
            <wp:posOffset>-4118610</wp:posOffset>
          </wp:positionV>
          <wp:extent cx="114300" cy="4457700"/>
          <wp:effectExtent l="19050" t="0" r="0" b="0"/>
          <wp:wrapThrough wrapText="bothSides">
            <wp:wrapPolygon edited="0">
              <wp:start x="-3600" y="0"/>
              <wp:lineTo x="-3600" y="21508"/>
              <wp:lineTo x="21600" y="21508"/>
              <wp:lineTo x="21600" y="0"/>
              <wp:lineTo x="-3600" y="0"/>
            </wp:wrapPolygon>
          </wp:wrapThrough>
          <wp:docPr id="2" name="Image 4" descr="Phr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ras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" cy="445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Enseignants : Pietrzak Yoan – Arnaud David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7839C" w14:textId="77777777" w:rsidR="00BA0D25" w:rsidRDefault="00BA0D25" w:rsidP="00E74C91">
      <w:pPr>
        <w:spacing w:line="240" w:lineRule="auto"/>
      </w:pPr>
      <w:r>
        <w:separator/>
      </w:r>
    </w:p>
  </w:footnote>
  <w:footnote w:type="continuationSeparator" w:id="0">
    <w:p w14:paraId="6217A9C6" w14:textId="77777777" w:rsidR="00BA0D25" w:rsidRDefault="00BA0D25" w:rsidP="00E74C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B3DF7" w14:textId="77777777" w:rsidR="00BA0D25" w:rsidRPr="005914AB" w:rsidRDefault="00BA0D25" w:rsidP="00627CAB">
    <w:pPr>
      <w:pStyle w:val="entteHeh"/>
      <w:jc w:val="right"/>
      <w:rPr>
        <w:sz w:val="28"/>
        <w:szCs w:val="28"/>
      </w:rPr>
    </w:pPr>
    <w:r>
      <w:tab/>
    </w:r>
  </w:p>
  <w:p w14:paraId="1334DF29" w14:textId="77777777" w:rsidR="00BA0D25" w:rsidRDefault="00BA0D2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E3046C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B21F57"/>
    <w:multiLevelType w:val="hybridMultilevel"/>
    <w:tmpl w:val="3BDA8530"/>
    <w:lvl w:ilvl="0" w:tplc="C9AE8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F185E"/>
    <w:multiLevelType w:val="multilevel"/>
    <w:tmpl w:val="08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BE155E"/>
    <w:multiLevelType w:val="multilevel"/>
    <w:tmpl w:val="08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63E4239"/>
    <w:multiLevelType w:val="hybridMultilevel"/>
    <w:tmpl w:val="9628F07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80112"/>
    <w:multiLevelType w:val="hybridMultilevel"/>
    <w:tmpl w:val="562E76B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60A43"/>
    <w:multiLevelType w:val="multilevel"/>
    <w:tmpl w:val="5B705EC8"/>
    <w:lvl w:ilvl="0">
      <w:start w:val="1"/>
      <w:numFmt w:val="decimal"/>
      <w:pStyle w:val="En-ttedetabledesmatires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D607157"/>
    <w:multiLevelType w:val="hybridMultilevel"/>
    <w:tmpl w:val="D7F8DF8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54367"/>
    <w:multiLevelType w:val="hybridMultilevel"/>
    <w:tmpl w:val="FE6E88C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43E35"/>
    <w:multiLevelType w:val="hybridMultilevel"/>
    <w:tmpl w:val="52B2CE3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63CD0"/>
    <w:multiLevelType w:val="hybridMultilevel"/>
    <w:tmpl w:val="FC3A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A6727"/>
    <w:multiLevelType w:val="hybridMultilevel"/>
    <w:tmpl w:val="071869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F4E26"/>
    <w:multiLevelType w:val="hybridMultilevel"/>
    <w:tmpl w:val="00F0588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AB20314"/>
    <w:multiLevelType w:val="hybridMultilevel"/>
    <w:tmpl w:val="955208F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C6295"/>
    <w:multiLevelType w:val="hybridMultilevel"/>
    <w:tmpl w:val="D494C31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AED2B9B"/>
    <w:multiLevelType w:val="hybridMultilevel"/>
    <w:tmpl w:val="2AE2849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674F3"/>
    <w:multiLevelType w:val="hybridMultilevel"/>
    <w:tmpl w:val="B6601D8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34CA1"/>
    <w:multiLevelType w:val="hybridMultilevel"/>
    <w:tmpl w:val="AD065FE0"/>
    <w:lvl w:ilvl="0" w:tplc="54D8626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07124"/>
    <w:multiLevelType w:val="multilevel"/>
    <w:tmpl w:val="694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59739">
    <w:abstractNumId w:val="0"/>
  </w:num>
  <w:num w:numId="2" w16cid:durableId="1202594656">
    <w:abstractNumId w:val="6"/>
  </w:num>
  <w:num w:numId="3" w16cid:durableId="1248147229">
    <w:abstractNumId w:val="3"/>
  </w:num>
  <w:num w:numId="4" w16cid:durableId="126538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6185012">
    <w:abstractNumId w:val="14"/>
  </w:num>
  <w:num w:numId="6" w16cid:durableId="1567451914">
    <w:abstractNumId w:val="10"/>
  </w:num>
  <w:num w:numId="7" w16cid:durableId="1808743353">
    <w:abstractNumId w:val="17"/>
  </w:num>
  <w:num w:numId="8" w16cid:durableId="1045443319">
    <w:abstractNumId w:val="1"/>
  </w:num>
  <w:num w:numId="9" w16cid:durableId="1963993675">
    <w:abstractNumId w:val="12"/>
  </w:num>
  <w:num w:numId="10" w16cid:durableId="863444765">
    <w:abstractNumId w:val="18"/>
  </w:num>
  <w:num w:numId="11" w16cid:durableId="363750447">
    <w:abstractNumId w:val="13"/>
  </w:num>
  <w:num w:numId="12" w16cid:durableId="1501308313">
    <w:abstractNumId w:val="9"/>
  </w:num>
  <w:num w:numId="13" w16cid:durableId="1940066699">
    <w:abstractNumId w:val="4"/>
  </w:num>
  <w:num w:numId="14" w16cid:durableId="1104501089">
    <w:abstractNumId w:val="5"/>
  </w:num>
  <w:num w:numId="15" w16cid:durableId="1742213430">
    <w:abstractNumId w:val="15"/>
  </w:num>
  <w:num w:numId="16" w16cid:durableId="222643663">
    <w:abstractNumId w:val="11"/>
  </w:num>
  <w:num w:numId="17" w16cid:durableId="211891795">
    <w:abstractNumId w:val="8"/>
  </w:num>
  <w:num w:numId="18" w16cid:durableId="182864658">
    <w:abstractNumId w:val="7"/>
  </w:num>
  <w:num w:numId="19" w16cid:durableId="794367380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284"/>
  <w:drawingGridVerticalSpacing w:val="284"/>
  <w:doNotUseMarginsForDrawingGridOrigin/>
  <w:drawingGridHorizontalOrigin w:val="567"/>
  <w:drawingGridVerticalOrigin w:val="567"/>
  <w:characterSpacingControl w:val="doNotCompress"/>
  <w:hdrShapeDefaults>
    <o:shapedefaults v:ext="edit" spidmax="2050">
      <o:colormru v:ext="edit" colors="#c9011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F19"/>
    <w:rsid w:val="00006975"/>
    <w:rsid w:val="0001290D"/>
    <w:rsid w:val="0003466F"/>
    <w:rsid w:val="00035DFF"/>
    <w:rsid w:val="0004358A"/>
    <w:rsid w:val="00054EA2"/>
    <w:rsid w:val="0006166F"/>
    <w:rsid w:val="0007521F"/>
    <w:rsid w:val="000757D3"/>
    <w:rsid w:val="00077DA7"/>
    <w:rsid w:val="000907F8"/>
    <w:rsid w:val="00092013"/>
    <w:rsid w:val="000B4BA2"/>
    <w:rsid w:val="000B523E"/>
    <w:rsid w:val="000D0095"/>
    <w:rsid w:val="000E34F4"/>
    <w:rsid w:val="000F2EEA"/>
    <w:rsid w:val="000F4D6E"/>
    <w:rsid w:val="000F527A"/>
    <w:rsid w:val="00101ABB"/>
    <w:rsid w:val="00105F28"/>
    <w:rsid w:val="00112D54"/>
    <w:rsid w:val="00116B6D"/>
    <w:rsid w:val="001237A7"/>
    <w:rsid w:val="00127A68"/>
    <w:rsid w:val="00144E99"/>
    <w:rsid w:val="00154DBE"/>
    <w:rsid w:val="001573BE"/>
    <w:rsid w:val="001642ED"/>
    <w:rsid w:val="0018015D"/>
    <w:rsid w:val="00190E65"/>
    <w:rsid w:val="001937B6"/>
    <w:rsid w:val="001B3DE9"/>
    <w:rsid w:val="001B584C"/>
    <w:rsid w:val="001C3BD3"/>
    <w:rsid w:val="001C5257"/>
    <w:rsid w:val="001D0729"/>
    <w:rsid w:val="001D0D49"/>
    <w:rsid w:val="001D7323"/>
    <w:rsid w:val="001E04E9"/>
    <w:rsid w:val="001E44D4"/>
    <w:rsid w:val="001F14D0"/>
    <w:rsid w:val="001F396E"/>
    <w:rsid w:val="00212CFF"/>
    <w:rsid w:val="00220410"/>
    <w:rsid w:val="00222ADA"/>
    <w:rsid w:val="00230883"/>
    <w:rsid w:val="00235CD4"/>
    <w:rsid w:val="00241A1F"/>
    <w:rsid w:val="00252121"/>
    <w:rsid w:val="00272E64"/>
    <w:rsid w:val="00275353"/>
    <w:rsid w:val="00275371"/>
    <w:rsid w:val="00285B14"/>
    <w:rsid w:val="00287F24"/>
    <w:rsid w:val="002A7425"/>
    <w:rsid w:val="002B0691"/>
    <w:rsid w:val="002B2041"/>
    <w:rsid w:val="002B34B1"/>
    <w:rsid w:val="002B3DB4"/>
    <w:rsid w:val="002C2C17"/>
    <w:rsid w:val="002D1504"/>
    <w:rsid w:val="002D1756"/>
    <w:rsid w:val="002D17C6"/>
    <w:rsid w:val="002D3BF1"/>
    <w:rsid w:val="002E4F7F"/>
    <w:rsid w:val="002E6472"/>
    <w:rsid w:val="002F4271"/>
    <w:rsid w:val="002F4E9A"/>
    <w:rsid w:val="003017BE"/>
    <w:rsid w:val="00303203"/>
    <w:rsid w:val="00303BA5"/>
    <w:rsid w:val="0031028F"/>
    <w:rsid w:val="0031395F"/>
    <w:rsid w:val="00313CC0"/>
    <w:rsid w:val="00315492"/>
    <w:rsid w:val="003233C3"/>
    <w:rsid w:val="003255E5"/>
    <w:rsid w:val="00326C50"/>
    <w:rsid w:val="003368EE"/>
    <w:rsid w:val="00345FAC"/>
    <w:rsid w:val="00352222"/>
    <w:rsid w:val="0035765D"/>
    <w:rsid w:val="0036314B"/>
    <w:rsid w:val="00365013"/>
    <w:rsid w:val="00366921"/>
    <w:rsid w:val="0037080C"/>
    <w:rsid w:val="0037102E"/>
    <w:rsid w:val="003745FA"/>
    <w:rsid w:val="00383133"/>
    <w:rsid w:val="00387385"/>
    <w:rsid w:val="00393A5B"/>
    <w:rsid w:val="00393AA4"/>
    <w:rsid w:val="003A01FD"/>
    <w:rsid w:val="003A203A"/>
    <w:rsid w:val="003A20B8"/>
    <w:rsid w:val="003A35D3"/>
    <w:rsid w:val="003A75E0"/>
    <w:rsid w:val="003B0548"/>
    <w:rsid w:val="003C39B2"/>
    <w:rsid w:val="003C5760"/>
    <w:rsid w:val="003C73E3"/>
    <w:rsid w:val="003C79EE"/>
    <w:rsid w:val="003F3D61"/>
    <w:rsid w:val="003F6579"/>
    <w:rsid w:val="00410B58"/>
    <w:rsid w:val="00414C4F"/>
    <w:rsid w:val="00431D1F"/>
    <w:rsid w:val="00434217"/>
    <w:rsid w:val="00434D18"/>
    <w:rsid w:val="00443019"/>
    <w:rsid w:val="004459F8"/>
    <w:rsid w:val="00462D92"/>
    <w:rsid w:val="00472D15"/>
    <w:rsid w:val="00473379"/>
    <w:rsid w:val="00494F99"/>
    <w:rsid w:val="004A08AD"/>
    <w:rsid w:val="004A29B6"/>
    <w:rsid w:val="004B7F4E"/>
    <w:rsid w:val="005017CD"/>
    <w:rsid w:val="005066C2"/>
    <w:rsid w:val="00510C0D"/>
    <w:rsid w:val="00542065"/>
    <w:rsid w:val="0054429B"/>
    <w:rsid w:val="00546148"/>
    <w:rsid w:val="00560B77"/>
    <w:rsid w:val="00562F1C"/>
    <w:rsid w:val="00570B18"/>
    <w:rsid w:val="00574CE3"/>
    <w:rsid w:val="005769D1"/>
    <w:rsid w:val="00586433"/>
    <w:rsid w:val="005914AB"/>
    <w:rsid w:val="005927E7"/>
    <w:rsid w:val="00592F4A"/>
    <w:rsid w:val="005A0937"/>
    <w:rsid w:val="005A26AF"/>
    <w:rsid w:val="005A3428"/>
    <w:rsid w:val="005A6D0E"/>
    <w:rsid w:val="005B0D03"/>
    <w:rsid w:val="005B47B5"/>
    <w:rsid w:val="005C134A"/>
    <w:rsid w:val="005C1ABC"/>
    <w:rsid w:val="005D3AF8"/>
    <w:rsid w:val="005D76DA"/>
    <w:rsid w:val="005E0592"/>
    <w:rsid w:val="005F19B1"/>
    <w:rsid w:val="005F5907"/>
    <w:rsid w:val="005F626F"/>
    <w:rsid w:val="0060150A"/>
    <w:rsid w:val="00604597"/>
    <w:rsid w:val="00607C6C"/>
    <w:rsid w:val="0062309C"/>
    <w:rsid w:val="00627CAB"/>
    <w:rsid w:val="00643186"/>
    <w:rsid w:val="00643B10"/>
    <w:rsid w:val="00644A50"/>
    <w:rsid w:val="00653F19"/>
    <w:rsid w:val="006558BA"/>
    <w:rsid w:val="006750E2"/>
    <w:rsid w:val="00681DAF"/>
    <w:rsid w:val="00686337"/>
    <w:rsid w:val="006A33B8"/>
    <w:rsid w:val="006A6556"/>
    <w:rsid w:val="006A74F3"/>
    <w:rsid w:val="006B3CD0"/>
    <w:rsid w:val="006B7393"/>
    <w:rsid w:val="006C2CF6"/>
    <w:rsid w:val="006C3D48"/>
    <w:rsid w:val="006C60C6"/>
    <w:rsid w:val="006D2DAC"/>
    <w:rsid w:val="006E37DD"/>
    <w:rsid w:val="006E4A94"/>
    <w:rsid w:val="006E4F22"/>
    <w:rsid w:val="006E6E60"/>
    <w:rsid w:val="006F2CBC"/>
    <w:rsid w:val="006F43A7"/>
    <w:rsid w:val="006F4E7D"/>
    <w:rsid w:val="006F4F25"/>
    <w:rsid w:val="00707FB0"/>
    <w:rsid w:val="007147EA"/>
    <w:rsid w:val="00720B03"/>
    <w:rsid w:val="007252EC"/>
    <w:rsid w:val="0072790B"/>
    <w:rsid w:val="00730412"/>
    <w:rsid w:val="0075015D"/>
    <w:rsid w:val="00753C56"/>
    <w:rsid w:val="00754EDA"/>
    <w:rsid w:val="00761F01"/>
    <w:rsid w:val="00763EC5"/>
    <w:rsid w:val="007706AE"/>
    <w:rsid w:val="00772983"/>
    <w:rsid w:val="00783E75"/>
    <w:rsid w:val="00795112"/>
    <w:rsid w:val="007A2DFC"/>
    <w:rsid w:val="007B73A7"/>
    <w:rsid w:val="007C40A2"/>
    <w:rsid w:val="007D7A91"/>
    <w:rsid w:val="008022C1"/>
    <w:rsid w:val="0081477A"/>
    <w:rsid w:val="0081611A"/>
    <w:rsid w:val="0082597C"/>
    <w:rsid w:val="00827E02"/>
    <w:rsid w:val="00832231"/>
    <w:rsid w:val="0084033F"/>
    <w:rsid w:val="00843CF4"/>
    <w:rsid w:val="008505C4"/>
    <w:rsid w:val="00851354"/>
    <w:rsid w:val="00857156"/>
    <w:rsid w:val="00861479"/>
    <w:rsid w:val="00862D86"/>
    <w:rsid w:val="00865ABA"/>
    <w:rsid w:val="00873051"/>
    <w:rsid w:val="0087316D"/>
    <w:rsid w:val="0087379C"/>
    <w:rsid w:val="008812CC"/>
    <w:rsid w:val="0088154E"/>
    <w:rsid w:val="008910EE"/>
    <w:rsid w:val="00893A95"/>
    <w:rsid w:val="00895CF9"/>
    <w:rsid w:val="008B5608"/>
    <w:rsid w:val="008B56AC"/>
    <w:rsid w:val="008D083A"/>
    <w:rsid w:val="008D1F82"/>
    <w:rsid w:val="008D772D"/>
    <w:rsid w:val="008E3C99"/>
    <w:rsid w:val="008E4B4E"/>
    <w:rsid w:val="008E6E97"/>
    <w:rsid w:val="008F5DF5"/>
    <w:rsid w:val="008F6076"/>
    <w:rsid w:val="009057EB"/>
    <w:rsid w:val="009246A2"/>
    <w:rsid w:val="00931F1E"/>
    <w:rsid w:val="00940D93"/>
    <w:rsid w:val="0094212D"/>
    <w:rsid w:val="0094572F"/>
    <w:rsid w:val="00947223"/>
    <w:rsid w:val="009536EE"/>
    <w:rsid w:val="00956CA5"/>
    <w:rsid w:val="00961916"/>
    <w:rsid w:val="00963149"/>
    <w:rsid w:val="0098299B"/>
    <w:rsid w:val="009866A6"/>
    <w:rsid w:val="00986F54"/>
    <w:rsid w:val="0099363C"/>
    <w:rsid w:val="009B1844"/>
    <w:rsid w:val="009C0720"/>
    <w:rsid w:val="009C6D00"/>
    <w:rsid w:val="009D0773"/>
    <w:rsid w:val="009E4346"/>
    <w:rsid w:val="009F20A8"/>
    <w:rsid w:val="009F3218"/>
    <w:rsid w:val="00A01DC8"/>
    <w:rsid w:val="00A045AF"/>
    <w:rsid w:val="00A160C0"/>
    <w:rsid w:val="00A17AEA"/>
    <w:rsid w:val="00A277F6"/>
    <w:rsid w:val="00A27A4D"/>
    <w:rsid w:val="00A40A0A"/>
    <w:rsid w:val="00A41B7C"/>
    <w:rsid w:val="00A42E8D"/>
    <w:rsid w:val="00A4410A"/>
    <w:rsid w:val="00A511B7"/>
    <w:rsid w:val="00A52F04"/>
    <w:rsid w:val="00A56F88"/>
    <w:rsid w:val="00A640D7"/>
    <w:rsid w:val="00A7045B"/>
    <w:rsid w:val="00A76634"/>
    <w:rsid w:val="00A90F78"/>
    <w:rsid w:val="00AA49D6"/>
    <w:rsid w:val="00AB06F1"/>
    <w:rsid w:val="00AB5570"/>
    <w:rsid w:val="00AB646A"/>
    <w:rsid w:val="00AC3CA4"/>
    <w:rsid w:val="00AC6341"/>
    <w:rsid w:val="00AC6444"/>
    <w:rsid w:val="00AD638E"/>
    <w:rsid w:val="00AE0CBC"/>
    <w:rsid w:val="00AE2571"/>
    <w:rsid w:val="00AF0411"/>
    <w:rsid w:val="00AF2796"/>
    <w:rsid w:val="00B04D7A"/>
    <w:rsid w:val="00B10066"/>
    <w:rsid w:val="00B14C98"/>
    <w:rsid w:val="00B21B2A"/>
    <w:rsid w:val="00B22B37"/>
    <w:rsid w:val="00B32831"/>
    <w:rsid w:val="00B34D31"/>
    <w:rsid w:val="00B36CC3"/>
    <w:rsid w:val="00B47B4F"/>
    <w:rsid w:val="00B53B55"/>
    <w:rsid w:val="00B574E3"/>
    <w:rsid w:val="00B963C4"/>
    <w:rsid w:val="00B973DB"/>
    <w:rsid w:val="00BA0D25"/>
    <w:rsid w:val="00BB0F96"/>
    <w:rsid w:val="00BB19AC"/>
    <w:rsid w:val="00BC273C"/>
    <w:rsid w:val="00BD1870"/>
    <w:rsid w:val="00BD1F71"/>
    <w:rsid w:val="00BD5042"/>
    <w:rsid w:val="00BE16F2"/>
    <w:rsid w:val="00BF2679"/>
    <w:rsid w:val="00C01029"/>
    <w:rsid w:val="00C03974"/>
    <w:rsid w:val="00C162A1"/>
    <w:rsid w:val="00C2379D"/>
    <w:rsid w:val="00C270B2"/>
    <w:rsid w:val="00C40EAE"/>
    <w:rsid w:val="00C51631"/>
    <w:rsid w:val="00C577DD"/>
    <w:rsid w:val="00C636E1"/>
    <w:rsid w:val="00C64456"/>
    <w:rsid w:val="00C74AC1"/>
    <w:rsid w:val="00C76B2B"/>
    <w:rsid w:val="00C82541"/>
    <w:rsid w:val="00C91C28"/>
    <w:rsid w:val="00C9563C"/>
    <w:rsid w:val="00CA0EDA"/>
    <w:rsid w:val="00CA45D7"/>
    <w:rsid w:val="00CB440E"/>
    <w:rsid w:val="00CB6C07"/>
    <w:rsid w:val="00CC1A80"/>
    <w:rsid w:val="00CC4945"/>
    <w:rsid w:val="00CD4F4F"/>
    <w:rsid w:val="00CE2199"/>
    <w:rsid w:val="00CF3EB4"/>
    <w:rsid w:val="00D00976"/>
    <w:rsid w:val="00D00C57"/>
    <w:rsid w:val="00D0538D"/>
    <w:rsid w:val="00D1200E"/>
    <w:rsid w:val="00D129AF"/>
    <w:rsid w:val="00D133BC"/>
    <w:rsid w:val="00D3623D"/>
    <w:rsid w:val="00D45F92"/>
    <w:rsid w:val="00D55873"/>
    <w:rsid w:val="00D77F60"/>
    <w:rsid w:val="00D85950"/>
    <w:rsid w:val="00D90EC3"/>
    <w:rsid w:val="00D937AF"/>
    <w:rsid w:val="00D94AE2"/>
    <w:rsid w:val="00DA2EEB"/>
    <w:rsid w:val="00DA38F6"/>
    <w:rsid w:val="00DB425F"/>
    <w:rsid w:val="00DC0491"/>
    <w:rsid w:val="00DD1A0F"/>
    <w:rsid w:val="00DD5358"/>
    <w:rsid w:val="00DE745A"/>
    <w:rsid w:val="00DF1CB1"/>
    <w:rsid w:val="00DF4481"/>
    <w:rsid w:val="00E00A04"/>
    <w:rsid w:val="00E048FA"/>
    <w:rsid w:val="00E07201"/>
    <w:rsid w:val="00E11A89"/>
    <w:rsid w:val="00E14F91"/>
    <w:rsid w:val="00E276C5"/>
    <w:rsid w:val="00E27F37"/>
    <w:rsid w:val="00E313B0"/>
    <w:rsid w:val="00E32498"/>
    <w:rsid w:val="00E363F8"/>
    <w:rsid w:val="00E406B8"/>
    <w:rsid w:val="00E47F79"/>
    <w:rsid w:val="00E51683"/>
    <w:rsid w:val="00E55B12"/>
    <w:rsid w:val="00E628F5"/>
    <w:rsid w:val="00E74C91"/>
    <w:rsid w:val="00E8066C"/>
    <w:rsid w:val="00E81432"/>
    <w:rsid w:val="00EA2D60"/>
    <w:rsid w:val="00EA76D7"/>
    <w:rsid w:val="00EC3C2D"/>
    <w:rsid w:val="00EC5E9D"/>
    <w:rsid w:val="00ED450B"/>
    <w:rsid w:val="00ED62EB"/>
    <w:rsid w:val="00EF05CE"/>
    <w:rsid w:val="00EF5F29"/>
    <w:rsid w:val="00F01C53"/>
    <w:rsid w:val="00F04543"/>
    <w:rsid w:val="00F06B95"/>
    <w:rsid w:val="00F11A8D"/>
    <w:rsid w:val="00F30E73"/>
    <w:rsid w:val="00F335A1"/>
    <w:rsid w:val="00F5594E"/>
    <w:rsid w:val="00F601DD"/>
    <w:rsid w:val="00F85492"/>
    <w:rsid w:val="00F8728A"/>
    <w:rsid w:val="00F87832"/>
    <w:rsid w:val="00FA4B0F"/>
    <w:rsid w:val="00FA6AB2"/>
    <w:rsid w:val="00FB1597"/>
    <w:rsid w:val="00FB66C8"/>
    <w:rsid w:val="00FC438B"/>
    <w:rsid w:val="00FC69B0"/>
    <w:rsid w:val="00FD2037"/>
    <w:rsid w:val="00FE2812"/>
    <w:rsid w:val="03B38C37"/>
    <w:rsid w:val="078C07EA"/>
    <w:rsid w:val="0B1ED2A0"/>
    <w:rsid w:val="0D87CDB6"/>
    <w:rsid w:val="11399756"/>
    <w:rsid w:val="11C324B2"/>
    <w:rsid w:val="15C0E731"/>
    <w:rsid w:val="175CB792"/>
    <w:rsid w:val="1928139C"/>
    <w:rsid w:val="24CFE85E"/>
    <w:rsid w:val="28669E4F"/>
    <w:rsid w:val="292CC608"/>
    <w:rsid w:val="2F9FA0CE"/>
    <w:rsid w:val="312CBF80"/>
    <w:rsid w:val="3704534D"/>
    <w:rsid w:val="39A89E4E"/>
    <w:rsid w:val="3D4DF0BC"/>
    <w:rsid w:val="5B95AF86"/>
    <w:rsid w:val="63FADB5A"/>
    <w:rsid w:val="6D036120"/>
    <w:rsid w:val="6D096E41"/>
    <w:rsid w:val="7FFCB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90119"/>
    </o:shapedefaults>
    <o:shapelayout v:ext="edit">
      <o:idmap v:ext="edit" data="2"/>
    </o:shapelayout>
  </w:shapeDefaults>
  <w:decimalSymbol w:val=","/>
  <w:listSeparator w:val=";"/>
  <w14:docId w14:val="12948681"/>
  <w15:docId w15:val="{83E269C2-6E20-416D-A551-3AFE5911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479"/>
    <w:pPr>
      <w:spacing w:after="0"/>
      <w:contextualSpacing/>
    </w:pPr>
  </w:style>
  <w:style w:type="paragraph" w:styleId="Titre1">
    <w:name w:val="heading 1"/>
    <w:basedOn w:val="Listenumros"/>
    <w:next w:val="Normal"/>
    <w:link w:val="Titre1Car"/>
    <w:uiPriority w:val="9"/>
    <w:qFormat/>
    <w:rsid w:val="00795112"/>
    <w:pPr>
      <w:keepNext/>
      <w:keepLines/>
      <w:numPr>
        <w:numId w:val="3"/>
      </w:numPr>
      <w:pBdr>
        <w:bottom w:val="single" w:sz="12" w:space="1" w:color="auto"/>
      </w:pBdr>
      <w:spacing w:before="240"/>
      <w:outlineLvl w:val="0"/>
    </w:pPr>
    <w:rPr>
      <w:rFonts w:ascii="Comic Sans MS" w:eastAsiaTheme="majorEastAsia" w:hAnsi="Comic Sans MS" w:cstheme="majorBidi"/>
      <w:b/>
      <w:sz w:val="28"/>
      <w:szCs w:val="32"/>
    </w:rPr>
  </w:style>
  <w:style w:type="paragraph" w:styleId="Titre2">
    <w:name w:val="heading 2"/>
    <w:basedOn w:val="Listenumros"/>
    <w:next w:val="Normal"/>
    <w:link w:val="Titre2Car"/>
    <w:uiPriority w:val="9"/>
    <w:unhideWhenUsed/>
    <w:qFormat/>
    <w:rsid w:val="00753C56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6579"/>
    <w:pPr>
      <w:keepNext/>
      <w:keepLines/>
      <w:numPr>
        <w:ilvl w:val="2"/>
        <w:numId w:val="3"/>
      </w:numPr>
      <w:spacing w:before="4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95112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112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112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11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11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112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semiHidden/>
    <w:unhideWhenUsed/>
    <w:rsid w:val="00753C56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795112"/>
    <w:rPr>
      <w:rFonts w:ascii="Comic Sans MS" w:eastAsiaTheme="majorEastAsia" w:hAnsi="Comic Sans MS" w:cstheme="majorBidi"/>
      <w:b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53C5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F657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951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11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1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951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7951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951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4C91"/>
  </w:style>
  <w:style w:type="paragraph" w:styleId="Pieddepage">
    <w:name w:val="footer"/>
    <w:basedOn w:val="Normal"/>
    <w:link w:val="PieddepageC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4C91"/>
  </w:style>
  <w:style w:type="paragraph" w:styleId="Textedebulles">
    <w:name w:val="Balloon Text"/>
    <w:basedOn w:val="Normal"/>
    <w:link w:val="TextedebullesCar"/>
    <w:uiPriority w:val="99"/>
    <w:semiHidden/>
    <w:unhideWhenUsed/>
    <w:rsid w:val="00E74C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4C91"/>
    <w:rPr>
      <w:rFonts w:ascii="Tahoma" w:hAnsi="Tahoma" w:cs="Tahoma"/>
      <w:sz w:val="16"/>
      <w:szCs w:val="16"/>
    </w:rPr>
  </w:style>
  <w:style w:type="paragraph" w:customStyle="1" w:styleId="entteHeh">
    <w:name w:val="en tête Heh"/>
    <w:basedOn w:val="En-tte"/>
    <w:link w:val="entteHehCar"/>
    <w:qFormat/>
    <w:rsid w:val="009B1844"/>
    <w:pPr>
      <w:ind w:left="-850"/>
    </w:pPr>
    <w:rPr>
      <w:noProof/>
      <w:lang w:eastAsia="fr-FR"/>
    </w:rPr>
  </w:style>
  <w:style w:type="character" w:customStyle="1" w:styleId="entteHehCar">
    <w:name w:val="en tête Heh Car"/>
    <w:basedOn w:val="En-tteCar"/>
    <w:link w:val="entteHeh"/>
    <w:rsid w:val="009B1844"/>
    <w:rPr>
      <w:noProof/>
      <w:lang w:eastAsia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9B18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B1844"/>
    <w:rPr>
      <w:rFonts w:ascii="Tahoma" w:hAnsi="Tahoma" w:cs="Tahoma"/>
      <w:sz w:val="16"/>
      <w:szCs w:val="16"/>
    </w:rPr>
  </w:style>
  <w:style w:type="paragraph" w:customStyle="1" w:styleId="Contenudetableau">
    <w:name w:val="Contenu de tableau"/>
    <w:basedOn w:val="Normal"/>
    <w:uiPriority w:val="99"/>
    <w:rsid w:val="0094572F"/>
    <w:pPr>
      <w:widowControl w:val="0"/>
      <w:suppressLineNumbers/>
      <w:suppressAutoHyphens/>
      <w:spacing w:line="240" w:lineRule="auto"/>
      <w:contextualSpacing w:val="0"/>
    </w:pPr>
    <w:rPr>
      <w:rFonts w:ascii="Times" w:eastAsia="DejaVuSans" w:hAnsi="Times" w:cs="Times New Roman"/>
      <w:kern w:val="1"/>
      <w:sz w:val="24"/>
      <w:szCs w:val="24"/>
      <w:lang w:val="fr-BE" w:eastAsia="fr-BE"/>
    </w:rPr>
  </w:style>
  <w:style w:type="character" w:styleId="Numrodepage">
    <w:name w:val="page number"/>
    <w:basedOn w:val="Policepardfaut"/>
    <w:rsid w:val="0094572F"/>
  </w:style>
  <w:style w:type="table" w:styleId="Grilledutableau">
    <w:name w:val="Table Grid"/>
    <w:basedOn w:val="TableauNormal"/>
    <w:rsid w:val="009457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BE"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EA76D7"/>
    <w:pPr>
      <w:numPr>
        <w:numId w:val="2"/>
      </w:numPr>
      <w:spacing w:line="259" w:lineRule="auto"/>
      <w:contextualSpacing w:val="0"/>
      <w:outlineLvl w:val="9"/>
    </w:pPr>
    <w:rPr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EA76D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A76D7"/>
    <w:rPr>
      <w:color w:val="0000FF" w:themeColor="hyperlink"/>
      <w:u w:val="single"/>
    </w:rPr>
  </w:style>
  <w:style w:type="paragraph" w:styleId="Sansinterligne">
    <w:name w:val="No Spacing"/>
    <w:aliases w:val="Titre - Table des matières"/>
    <w:uiPriority w:val="1"/>
    <w:qFormat/>
    <w:rsid w:val="00006975"/>
    <w:pPr>
      <w:spacing w:after="0" w:line="240" w:lineRule="auto"/>
      <w:contextualSpacing/>
    </w:pPr>
    <w:rPr>
      <w:b/>
      <w:color w:val="548DD4" w:themeColor="text2" w:themeTint="99"/>
      <w:sz w:val="28"/>
      <w:u w:val="single"/>
    </w:rPr>
  </w:style>
  <w:style w:type="paragraph" w:styleId="Paragraphedeliste">
    <w:name w:val="List Paragraph"/>
    <w:basedOn w:val="Normal"/>
    <w:uiPriority w:val="34"/>
    <w:qFormat/>
    <w:rsid w:val="00006975"/>
    <w:pPr>
      <w:ind w:left="720"/>
    </w:pPr>
  </w:style>
  <w:style w:type="paragraph" w:styleId="TM2">
    <w:name w:val="toc 2"/>
    <w:basedOn w:val="Normal"/>
    <w:next w:val="Normal"/>
    <w:autoRedefine/>
    <w:uiPriority w:val="39"/>
    <w:unhideWhenUsed/>
    <w:rsid w:val="00006975"/>
    <w:pPr>
      <w:spacing w:after="100"/>
      <w:ind w:left="220"/>
    </w:pPr>
  </w:style>
  <w:style w:type="paragraph" w:customStyle="1" w:styleId="Sousparagraphe">
    <w:name w:val="Sous paragraphe"/>
    <w:basedOn w:val="Titre1"/>
    <w:link w:val="SousparagrapheCar"/>
    <w:uiPriority w:val="99"/>
    <w:qFormat/>
    <w:rsid w:val="00961916"/>
    <w:pPr>
      <w:keepLines w:val="0"/>
      <w:numPr>
        <w:numId w:val="0"/>
      </w:numPr>
      <w:pBdr>
        <w:bottom w:val="none" w:sz="0" w:space="0" w:color="auto"/>
      </w:pBdr>
      <w:spacing w:before="0" w:line="240" w:lineRule="auto"/>
      <w:ind w:left="705" w:hanging="360"/>
      <w:contextualSpacing w:val="0"/>
    </w:pPr>
    <w:rPr>
      <w:rFonts w:ascii="Times New Roman" w:eastAsia="Times New Roman" w:hAnsi="Times New Roman" w:cs="Times New Roman"/>
      <w:bCs/>
      <w:color w:val="000000"/>
      <w:sz w:val="24"/>
      <w:szCs w:val="24"/>
      <w:lang w:eastAsia="fr-FR"/>
    </w:rPr>
  </w:style>
  <w:style w:type="character" w:customStyle="1" w:styleId="SousparagrapheCar">
    <w:name w:val="Sous paragraphe Car"/>
    <w:basedOn w:val="Titre1Car"/>
    <w:link w:val="Sousparagraphe"/>
    <w:uiPriority w:val="99"/>
    <w:rsid w:val="00961916"/>
    <w:rPr>
      <w:rFonts w:ascii="Times New Roman" w:eastAsia="Times New Roman" w:hAnsi="Times New Roman" w:cs="Times New Roman"/>
      <w:b/>
      <w:bCs/>
      <w:color w:val="000000"/>
      <w:sz w:val="24"/>
      <w:szCs w:val="24"/>
      <w:lang w:eastAsia="fr-FR"/>
    </w:rPr>
  </w:style>
  <w:style w:type="character" w:styleId="Lienhypertextesuivivisit">
    <w:name w:val="FollowedHyperlink"/>
    <w:basedOn w:val="Policepardfaut"/>
    <w:semiHidden/>
    <w:unhideWhenUsed/>
    <w:rsid w:val="00D77F6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77F60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77F60"/>
    <w:pPr>
      <w:spacing w:after="100"/>
      <w:ind w:left="44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77F60"/>
    <w:pPr>
      <w:spacing w:line="240" w:lineRule="auto"/>
      <w:contextualSpacing w:val="0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77F6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link w:val="TitreCar"/>
    <w:uiPriority w:val="99"/>
    <w:qFormat/>
    <w:rsid w:val="00D77F60"/>
    <w:pPr>
      <w:spacing w:line="240" w:lineRule="auto"/>
      <w:contextualSpacing w:val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TitreCar">
    <w:name w:val="Titre Car"/>
    <w:basedOn w:val="Policepardfaut"/>
    <w:link w:val="Titre"/>
    <w:uiPriority w:val="99"/>
    <w:rsid w:val="00D77F60"/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footnotedescriptionChar">
    <w:name w:val="footnote description Char"/>
    <w:link w:val="footnotedescription"/>
    <w:locked/>
    <w:rsid w:val="00D77F60"/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paragraph" w:customStyle="1" w:styleId="footnotedescription">
    <w:name w:val="footnote description"/>
    <w:next w:val="Normal"/>
    <w:link w:val="footnotedescriptionChar"/>
    <w:rsid w:val="00D77F60"/>
    <w:pPr>
      <w:spacing w:after="0" w:line="256" w:lineRule="auto"/>
    </w:pPr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character" w:styleId="Appelnotedebasdep">
    <w:name w:val="footnote reference"/>
    <w:semiHidden/>
    <w:unhideWhenUsed/>
    <w:rsid w:val="00D77F60"/>
    <w:rPr>
      <w:vertAlign w:val="superscript"/>
    </w:rPr>
  </w:style>
  <w:style w:type="character" w:customStyle="1" w:styleId="footnotemark">
    <w:name w:val="footnote mark"/>
    <w:rsid w:val="00D77F60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table" w:styleId="TableauGrille5Fonc-Accentuation6">
    <w:name w:val="Grid Table 5 Dark Accent 6"/>
    <w:basedOn w:val="TableauNormal"/>
    <w:uiPriority w:val="50"/>
    <w:rsid w:val="00D77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lev">
    <w:name w:val="Strong"/>
    <w:basedOn w:val="Policepardfaut"/>
    <w:uiPriority w:val="22"/>
    <w:qFormat/>
    <w:rsid w:val="00D77F60"/>
    <w:rPr>
      <w:b/>
      <w:bCs/>
    </w:rPr>
  </w:style>
  <w:style w:type="table" w:styleId="TableauListe3-Accentuation1">
    <w:name w:val="List Table 3 Accent 1"/>
    <w:basedOn w:val="TableauNormal"/>
    <w:uiPriority w:val="48"/>
    <w:rsid w:val="00BB0F9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A90F7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M4">
    <w:name w:val="toc 4"/>
    <w:basedOn w:val="Normal"/>
    <w:next w:val="Normal"/>
    <w:autoRedefine/>
    <w:uiPriority w:val="39"/>
    <w:unhideWhenUsed/>
    <w:rsid w:val="00A56F88"/>
    <w:pPr>
      <w:spacing w:after="100" w:line="259" w:lineRule="auto"/>
      <w:ind w:left="660"/>
      <w:contextualSpacing w:val="0"/>
    </w:pPr>
    <w:rPr>
      <w:rFonts w:eastAsiaTheme="minorEastAsia"/>
      <w:lang w:val="fr-BE" w:eastAsia="fr-BE"/>
    </w:rPr>
  </w:style>
  <w:style w:type="paragraph" w:styleId="TM5">
    <w:name w:val="toc 5"/>
    <w:basedOn w:val="Normal"/>
    <w:next w:val="Normal"/>
    <w:autoRedefine/>
    <w:uiPriority w:val="39"/>
    <w:unhideWhenUsed/>
    <w:rsid w:val="00A56F88"/>
    <w:pPr>
      <w:spacing w:after="100" w:line="259" w:lineRule="auto"/>
      <w:ind w:left="880"/>
      <w:contextualSpacing w:val="0"/>
    </w:pPr>
    <w:rPr>
      <w:rFonts w:eastAsiaTheme="minorEastAsia"/>
      <w:lang w:val="fr-BE" w:eastAsia="fr-BE"/>
    </w:rPr>
  </w:style>
  <w:style w:type="paragraph" w:styleId="TM6">
    <w:name w:val="toc 6"/>
    <w:basedOn w:val="Normal"/>
    <w:next w:val="Normal"/>
    <w:autoRedefine/>
    <w:uiPriority w:val="39"/>
    <w:unhideWhenUsed/>
    <w:rsid w:val="00A56F88"/>
    <w:pPr>
      <w:spacing w:after="100" w:line="259" w:lineRule="auto"/>
      <w:ind w:left="1100"/>
      <w:contextualSpacing w:val="0"/>
    </w:pPr>
    <w:rPr>
      <w:rFonts w:eastAsiaTheme="minorEastAsia"/>
      <w:lang w:val="fr-BE" w:eastAsia="fr-BE"/>
    </w:rPr>
  </w:style>
  <w:style w:type="paragraph" w:styleId="TM7">
    <w:name w:val="toc 7"/>
    <w:basedOn w:val="Normal"/>
    <w:next w:val="Normal"/>
    <w:autoRedefine/>
    <w:uiPriority w:val="39"/>
    <w:unhideWhenUsed/>
    <w:rsid w:val="00A56F88"/>
    <w:pPr>
      <w:spacing w:after="100" w:line="259" w:lineRule="auto"/>
      <w:ind w:left="1320"/>
      <w:contextualSpacing w:val="0"/>
    </w:pPr>
    <w:rPr>
      <w:rFonts w:eastAsiaTheme="minorEastAsia"/>
      <w:lang w:val="fr-BE" w:eastAsia="fr-BE"/>
    </w:rPr>
  </w:style>
  <w:style w:type="paragraph" w:styleId="TM8">
    <w:name w:val="toc 8"/>
    <w:basedOn w:val="Normal"/>
    <w:next w:val="Normal"/>
    <w:autoRedefine/>
    <w:uiPriority w:val="39"/>
    <w:unhideWhenUsed/>
    <w:rsid w:val="00A56F88"/>
    <w:pPr>
      <w:spacing w:after="100" w:line="259" w:lineRule="auto"/>
      <w:ind w:left="1540"/>
      <w:contextualSpacing w:val="0"/>
    </w:pPr>
    <w:rPr>
      <w:rFonts w:eastAsiaTheme="minorEastAsia"/>
      <w:lang w:val="fr-BE" w:eastAsia="fr-BE"/>
    </w:rPr>
  </w:style>
  <w:style w:type="paragraph" w:styleId="TM9">
    <w:name w:val="toc 9"/>
    <w:basedOn w:val="Normal"/>
    <w:next w:val="Normal"/>
    <w:autoRedefine/>
    <w:uiPriority w:val="39"/>
    <w:unhideWhenUsed/>
    <w:rsid w:val="00A56F88"/>
    <w:pPr>
      <w:spacing w:after="100" w:line="259" w:lineRule="auto"/>
      <w:ind w:left="1760"/>
      <w:contextualSpacing w:val="0"/>
    </w:pPr>
    <w:rPr>
      <w:rFonts w:eastAsiaTheme="minorEastAsia"/>
      <w:lang w:val="fr-BE" w:eastAsia="fr-BE"/>
    </w:rPr>
  </w:style>
  <w:style w:type="paragraph" w:styleId="Lgende">
    <w:name w:val="caption"/>
    <w:basedOn w:val="Normal"/>
    <w:next w:val="Normal"/>
    <w:uiPriority w:val="35"/>
    <w:unhideWhenUsed/>
    <w:qFormat/>
    <w:rsid w:val="006A74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NormalTable0">
    <w:name w:val="Normal Table0"/>
    <w:uiPriority w:val="2"/>
    <w:semiHidden/>
    <w:unhideWhenUsed/>
    <w:qFormat/>
    <w:rsid w:val="00E313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313B0"/>
    <w:pPr>
      <w:widowControl w:val="0"/>
      <w:autoSpaceDE w:val="0"/>
      <w:autoSpaceDN w:val="0"/>
      <w:spacing w:line="240" w:lineRule="auto"/>
      <w:contextualSpacing w:val="0"/>
    </w:pPr>
    <w:rPr>
      <w:rFonts w:ascii="Calibri" w:eastAsia="Calibri" w:hAnsi="Calibri" w:cs="Calibri"/>
      <w:lang w:val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A38F6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2D15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29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4429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n\AppData\Local\Microsoft\Windows\Temporary%20Internet%20Files\Content.Outlook\SMQRVNCA\En%20t&#234;te%20informat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BFE640F95654587FA0A34DACCAC03" ma:contentTypeVersion="0" ma:contentTypeDescription="Crée un document." ma:contentTypeScope="" ma:versionID="72326dd145678316e597d8f5e858969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bffc44c429c0f4ec8296e9890990ac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E60CFF-2938-41A8-B73F-4D268F85380A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f98f6dc7-e16b-4f46-b8b1-e680fb8adbf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8E84873-5CB4-4E6F-83A9-AD87F828D6CA}"/>
</file>

<file path=customXml/itemProps3.xml><?xml version="1.0" encoding="utf-8"?>
<ds:datastoreItem xmlns:ds="http://schemas.openxmlformats.org/officeDocument/2006/customXml" ds:itemID="{34501F7E-9126-481D-A3ED-827A288893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5799A1-A3B7-4976-BF1E-4C458B2F8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 tête informatique.dotx</Template>
  <TotalTime>403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HEH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</dc:creator>
  <cp:keywords/>
  <dc:description/>
  <cp:lastModifiedBy>MALAISE Antoine</cp:lastModifiedBy>
  <cp:revision>131</cp:revision>
  <cp:lastPrinted>2020-03-10T12:17:00Z</cp:lastPrinted>
  <dcterms:created xsi:type="dcterms:W3CDTF">2021-08-29T06:08:00Z</dcterms:created>
  <dcterms:modified xsi:type="dcterms:W3CDTF">2023-12-17T20:06:00Z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0x010100F14BFE640F95654587FA0A34DACCAC03</vt:lpwstr>
  </property>
</Properties>
</file>